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4208" w:rsidRPr="00104208" w:rsidRDefault="00104208" w:rsidP="00172078">
      <w:pPr>
        <w:rPr>
          <w:rFonts w:asciiTheme="majorHAnsi" w:hAnsiTheme="majorHAnsi" w:cstheme="majorHAnsi"/>
          <w:b/>
          <w:noProof/>
          <w:color w:val="775F55" w:themeColor="text2"/>
          <w:sz w:val="40"/>
          <w:szCs w:val="40"/>
        </w:rPr>
      </w:pPr>
      <w:bookmarkStart w:id="0" w:name="_Hlk497264048"/>
      <w:r w:rsidRPr="00104208">
        <w:rPr>
          <w:rFonts w:asciiTheme="majorHAnsi" w:hAnsiTheme="majorHAnsi" w:cstheme="majorHAnsi"/>
          <w:b/>
          <w:noProof/>
          <w:color w:val="775F55" w:themeColor="text2"/>
          <w:sz w:val="40"/>
          <w:szCs w:val="40"/>
        </w:rPr>
        <w:t>Classes</w:t>
      </w:r>
      <w:r>
        <w:rPr>
          <w:rFonts w:asciiTheme="majorHAnsi" w:hAnsiTheme="majorHAnsi" w:cstheme="majorHAnsi"/>
          <w:b/>
          <w:noProof/>
          <w:color w:val="775F55" w:themeColor="text2"/>
          <w:sz w:val="40"/>
          <w:szCs w:val="40"/>
        </w:rPr>
        <w:t>:</w:t>
      </w:r>
    </w:p>
    <w:p w:rsidR="00104208" w:rsidRDefault="00104208" w:rsidP="00172078">
      <w:pPr>
        <w:rPr>
          <w:rFonts w:asciiTheme="majorHAnsi" w:hAnsiTheme="majorHAnsi" w:cstheme="majorHAnsi"/>
          <w:noProof/>
          <w:color w:val="775F55" w:themeColor="text2"/>
          <w:sz w:val="32"/>
          <w:szCs w:val="32"/>
        </w:rPr>
      </w:pPr>
    </w:p>
    <w:p w:rsidR="00B449C7" w:rsidRPr="00104208" w:rsidRDefault="00B449C7" w:rsidP="00172078">
      <w:pPr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sectPr w:rsidR="00B449C7" w:rsidRPr="00104208" w:rsidSect="00172078">
          <w:headerReference w:type="default" r:id="rId8"/>
          <w:footerReference w:type="default" r:id="rId9"/>
          <w:pgSz w:w="12240" w:h="15840"/>
          <w:pgMar w:top="720" w:right="720" w:bottom="720" w:left="720" w:header="0" w:footer="0" w:gutter="0"/>
          <w:pgNumType w:start="0"/>
          <w:cols w:space="720"/>
          <w:titlePg/>
          <w:docGrid w:linePitch="360"/>
        </w:sectPr>
      </w:pPr>
      <w:r w:rsidRPr="00104208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>C</w:t>
      </w:r>
      <w:r w:rsidR="00172078" w:rsidRPr="00104208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>las</w:t>
      </w:r>
      <w:bookmarkStart w:id="1" w:name="_GoBack"/>
      <w:bookmarkEnd w:id="1"/>
      <w:r w:rsidR="00172078" w:rsidRPr="00104208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>s ShopApplet</w:t>
      </w:r>
    </w:p>
    <w:p w:rsidR="00B449C7" w:rsidRDefault="00B449C7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5024C0" w:rsidRDefault="00772C18" w:rsidP="00772C18">
      <w:pPr>
        <w:rPr>
          <w:rFonts w:cstheme="minorHAnsi"/>
          <w:b/>
          <w:noProof/>
          <w:color w:val="775F55" w:themeColor="text2"/>
          <w:sz w:val="24"/>
          <w:szCs w:val="24"/>
        </w:rPr>
      </w:pPr>
      <w:r w:rsidRPr="005024C0">
        <w:rPr>
          <w:rFonts w:cstheme="minorHAnsi"/>
          <w:b/>
          <w:noProof/>
          <w:color w:val="775F55" w:themeColor="text2"/>
          <w:sz w:val="24"/>
          <w:szCs w:val="24"/>
        </w:rPr>
        <w:t>/*</w:t>
      </w:r>
    </w:p>
    <w:p w:rsidR="00772C18" w:rsidRPr="005024C0" w:rsidRDefault="00772C18" w:rsidP="00772C18">
      <w:pPr>
        <w:rPr>
          <w:rFonts w:cstheme="minorHAnsi"/>
          <w:b/>
          <w:noProof/>
          <w:color w:val="775F55" w:themeColor="text2"/>
          <w:sz w:val="24"/>
          <w:szCs w:val="24"/>
        </w:rPr>
      </w:pPr>
      <w:r w:rsidRPr="005024C0">
        <w:rPr>
          <w:rFonts w:cstheme="minorHAnsi"/>
          <w:b/>
          <w:noProof/>
          <w:color w:val="775F55" w:themeColor="text2"/>
          <w:sz w:val="24"/>
          <w:szCs w:val="24"/>
        </w:rPr>
        <w:t xml:space="preserve">    &lt;applet code="ui\ShopApplet.class" height="607" width="1080"&gt;</w:t>
      </w:r>
    </w:p>
    <w:p w:rsidR="00772C18" w:rsidRPr="005024C0" w:rsidRDefault="00772C18" w:rsidP="00772C18">
      <w:pPr>
        <w:rPr>
          <w:rFonts w:cstheme="minorHAnsi"/>
          <w:b/>
          <w:noProof/>
          <w:color w:val="775F55" w:themeColor="text2"/>
          <w:sz w:val="24"/>
          <w:szCs w:val="24"/>
        </w:rPr>
      </w:pPr>
      <w:r w:rsidRPr="005024C0">
        <w:rPr>
          <w:rFonts w:cstheme="minorHAnsi"/>
          <w:b/>
          <w:noProof/>
          <w:color w:val="775F55" w:themeColor="text2"/>
          <w:sz w:val="24"/>
          <w:szCs w:val="24"/>
        </w:rPr>
        <w:t xml:space="preserve">    &lt;/applet&gt;</w:t>
      </w:r>
    </w:p>
    <w:p w:rsidR="00772C18" w:rsidRPr="005024C0" w:rsidRDefault="00772C18" w:rsidP="00772C18">
      <w:pPr>
        <w:rPr>
          <w:rFonts w:cstheme="minorHAnsi"/>
          <w:b/>
          <w:noProof/>
          <w:color w:val="775F55" w:themeColor="text2"/>
          <w:sz w:val="24"/>
          <w:szCs w:val="24"/>
        </w:rPr>
      </w:pPr>
      <w:r w:rsidRPr="005024C0">
        <w:rPr>
          <w:rFonts w:cstheme="minorHAnsi"/>
          <w:b/>
          <w:noProof/>
          <w:color w:val="775F55" w:themeColor="text2"/>
          <w:sz w:val="24"/>
          <w:szCs w:val="24"/>
        </w:rPr>
        <w:t xml:space="preserve"> */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32155F">
        <w:rPr>
          <w:rFonts w:cstheme="minorHAnsi"/>
          <w:noProof/>
          <w:color w:val="DD8047" w:themeColor="accent2"/>
          <w:sz w:val="24"/>
          <w:szCs w:val="24"/>
        </w:rPr>
        <w:t xml:space="preserve">package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ui;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B449C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java.applet.Applet;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B449C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java.awt.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B449C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java.awt.event.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B449C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java.beans.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B449C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java.util.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B449C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javax.swing.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B449C7">
      <w:pPr>
        <w:rPr>
          <w:rFonts w:cstheme="minorHAnsi"/>
          <w:noProof/>
          <w:color w:val="775F55" w:themeColor="text2"/>
          <w:sz w:val="24"/>
          <w:szCs w:val="24"/>
        </w:rPr>
      </w:pPr>
      <w:r w:rsidRPr="00B449C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javax.swing.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>event.*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B449C7">
      <w:pPr>
        <w:rPr>
          <w:rFonts w:cstheme="minorHAnsi"/>
          <w:noProof/>
          <w:color w:val="775F55" w:themeColor="text2"/>
          <w:sz w:val="24"/>
          <w:szCs w:val="24"/>
        </w:rPr>
      </w:pPr>
      <w:r w:rsidRPr="00B449C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product.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>*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292064" w:rsidRPr="00772C18" w:rsidRDefault="00292064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B449C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product.</w:t>
      </w:r>
      <w:r>
        <w:rPr>
          <w:rFonts w:cstheme="minorHAnsi"/>
          <w:noProof/>
          <w:color w:val="775F55" w:themeColor="text2"/>
          <w:sz w:val="24"/>
          <w:szCs w:val="24"/>
        </w:rPr>
        <w:t>ProductList.Category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class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ShopApplet 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extends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Applet 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implements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ActionListener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449C7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HOME = 1;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449C7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SEARCH = 2;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449C7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CART = 3;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449C7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DELIVERY_OPTIONS = 4;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449C7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PAYMENT = 5;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449C7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String CVV = "453";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449C7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String FILTER_MSG = "Nothing Found... Try changing filter selection";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449C7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String CART_MSG = "Cart Empty :( Start Shopping...";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449C7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String HOME_MSG = "Done for today :)";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449C7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String SEARCH_LONG_MSG = "Nothing Found... Try Typing a longer word...";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page = HOME;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32155F">
        <w:rPr>
          <w:rFonts w:cstheme="minorHAnsi"/>
          <w:noProof/>
          <w:color w:val="00B0F0"/>
          <w:sz w:val="24"/>
          <w:szCs w:val="24"/>
        </w:rPr>
        <w:t>double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total = 0d;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extra = 0;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String key = "";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ProductList db = ProductList.getDatabase();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ProductList shopItems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ProductList(db);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ProductList cartItems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ProductList purchaseItems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ProductList featuredItems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Vector&lt;Integer&gt; selectedCat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Vector&lt;&gt;();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 backIcon;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 cartIcon;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 addIcon;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 removeIcon;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 checkOutIcon;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 payIcon;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Container shop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Container navBar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JButton back;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JTextField searchBar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JTextField("Search...");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JLabel title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JLabel();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JButton action;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JButton next;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Container content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Container sideMenu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JLabel sideTitle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JLabel("Filters");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JComboBox&lt;String&gt; sortOption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JComboBox&lt;&gt;();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JCheckBox[] catOptions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JCheckBox[7];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JButton reset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JButton("Reset");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Container mainContainer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Container featured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JLabel featuredLabel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JLabel("Featured Items");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JList&lt;Product&gt; featuredItemsList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JScrollPane featuredPanel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JScrollPane(featuredItemsList);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JLabel appLabel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JLabel("Shop Items");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JList&lt;Product&gt; shopItemList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JList&lt;&gt;();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JScrollPane panel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JScrollPane(shopItemList);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JLabel emptyMSG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JLabel();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Container deliveryContainer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Container();</w:t>
      </w:r>
    </w:p>
    <w:p w:rsidR="00772C18" w:rsidRPr="0032155F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32155F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32155F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32155F">
        <w:rPr>
          <w:rFonts w:cstheme="minorHAnsi"/>
          <w:noProof/>
          <w:color w:val="775F55" w:themeColor="text2"/>
          <w:sz w:val="24"/>
          <w:szCs w:val="24"/>
        </w:rPr>
        <w:t xml:space="preserve">JRadioButton standardButton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32155F">
        <w:rPr>
          <w:rFonts w:cstheme="minorHAnsi"/>
          <w:noProof/>
          <w:color w:val="775F55" w:themeColor="text2"/>
          <w:sz w:val="24"/>
          <w:szCs w:val="24"/>
        </w:rPr>
        <w:t>JRadioButton("Standar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d Delivery-Expect package to be </w:t>
      </w:r>
      <w:r w:rsidRPr="0032155F">
        <w:rPr>
          <w:rFonts w:cstheme="minorHAnsi"/>
          <w:noProof/>
          <w:color w:val="775F55" w:themeColor="text2"/>
          <w:sz w:val="24"/>
          <w:szCs w:val="24"/>
        </w:rPr>
        <w:t>delivered in 7 working days");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JRadioButton expressButton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JRadioButton("Express Delivery-Expect package to be delivered tomorrow: +Rs 250");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Container paymentConatiner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JLabel ccInfo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JLabel("Credit Card In</w:t>
      </w:r>
      <w:r w:rsidRPr="00393155">
        <w:rPr>
          <w:rFonts w:cstheme="minorHAnsi"/>
          <w:noProof/>
          <w:color w:val="0070C0"/>
          <w:sz w:val="24"/>
          <w:szCs w:val="24"/>
        </w:rPr>
        <w:t>for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mation");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JLabel sccNumber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JLabel("Saved CC Number:");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JLabel ccNumber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JLabel("XXXX-XXXX-XXXX-6540");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JLabel enterCC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JLabel("Enter CVV:");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JPasswordField cvvField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JPasswordField(3);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Container bottomBar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JButton bNext;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JLabel summary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JLabel();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MouseListener l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MouseAdapter() {</w:t>
      </w:r>
    </w:p>
    <w:p w:rsidR="00772C18" w:rsidRPr="00772C18" w:rsidRDefault="0032155F" w:rsidP="0032155F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2155F">
        <w:rPr>
          <w:rFonts w:cstheme="minorHAnsi"/>
          <w:noProof/>
          <w:color w:val="00B0F0"/>
          <w:sz w:val="24"/>
          <w:szCs w:val="24"/>
        </w:rPr>
        <w:t>long</w:t>
      </w:r>
      <w:r>
        <w:rPr>
          <w:rFonts w:cstheme="minorHAnsi"/>
          <w:noProof/>
          <w:color w:val="775F55" w:themeColor="text2"/>
          <w:sz w:val="24"/>
          <w:szCs w:val="24"/>
        </w:rPr>
        <w:t xml:space="preserve"> p = 0;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mouseClicked(MouseEvent me)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(me.getButton() == MouseEvent.BUTTON1) </w:t>
      </w:r>
    </w:p>
    <w:p w:rsidR="00772C18" w:rsidRPr="00292064" w:rsidRDefault="00772C18" w:rsidP="00292064">
      <w:pPr>
        <w:rPr>
          <w:rFonts w:cstheme="minorHAnsi"/>
          <w:noProof/>
          <w:color w:val="0070C0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(System.currentTimeMillis() - p &lt; 300)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actionPerformed(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ActionEvent(action, 0, 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));</w:t>
      </w:r>
    </w:p>
    <w:p w:rsidR="00772C18" w:rsidRPr="00772C18" w:rsidRDefault="00292064" w:rsidP="0032155F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="0032155F" w:rsidRPr="00393155">
        <w:rPr>
          <w:rFonts w:cstheme="minorHAnsi"/>
          <w:noProof/>
          <w:color w:val="0070C0"/>
          <w:sz w:val="24"/>
          <w:szCs w:val="24"/>
        </w:rPr>
        <w:t xml:space="preserve">else </w:t>
      </w:r>
      <w:r w:rsidR="00772C18" w:rsidRPr="00393155">
        <w:rPr>
          <w:rFonts w:cstheme="minorHAnsi"/>
          <w:noProof/>
          <w:color w:val="0070C0"/>
          <w:sz w:val="24"/>
          <w:szCs w:val="24"/>
        </w:rPr>
        <w:t xml:space="preserve"> </w:t>
      </w:r>
      <w:r w:rsidR="00772C18" w:rsidRPr="00772C18">
        <w:rPr>
          <w:rFonts w:cstheme="minorHAnsi"/>
          <w:noProof/>
          <w:color w:val="775F55" w:themeColor="text2"/>
          <w:sz w:val="24"/>
          <w:szCs w:val="24"/>
        </w:rPr>
        <w:t>p = System.currentTimeMillis();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Dimension screenSize;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init()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screenSize = Toolkit.getDefaultToolkit().getScreenSize();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System.out.println(screenSize.getHeight());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setSize((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) (screenSize.getWidth() * .95), (</w:t>
      </w:r>
      <w:r w:rsidRPr="00393155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) (screenSize.getHeight() * .8));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backIcon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ImageIcon(getImage(getCodeBase(), "back.png"));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cartIcon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ImageIcon(getImage(getCodeBase(), "cart.png"));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addIcon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ImageIcon(getImage(getCodeBase(), "add.png"));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removeIcon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ImageIcon(getImage(getCodeBase(), "remove.png"));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checkOutIcon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ImageIcon(getImage(getCodeBase(), "check_out.png"));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payIcon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ImageIcon(getImage(getCodeBase(), "pay.png"));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back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JButton(backIcon);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next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JButton("Cart (0)", cartIcon);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action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JButton(addIcon);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bNext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JButton(payIcon);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back.setToolTipText("Back");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sideTitle.setFont(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Font(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, Font.BOLD, 13));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sideTitle.setForeground(Color.WHITE);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featuredLabel.setFont(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Font(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, Font.BOLD, 18));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featuredLabel.setForeground(Color.WHITE);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appLabel.setFont(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Font(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, Font.BOLD, 18));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appLabel.setForeground(Color.WHITE);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cvvField.addKeyListener(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KeyListener()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keyTyped(KeyEvent ke)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((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) ke.getK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eyChar() == KeyEvent.VK_ENTER)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actionPerformed(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ActionEvent(bNext, 0, 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393155">
        <w:rPr>
          <w:rFonts w:cstheme="minorHAnsi"/>
          <w:b/>
          <w:noProof/>
          <w:color w:val="775F55" w:themeColor="text2"/>
          <w:sz w:val="24"/>
          <w:szCs w:val="24"/>
        </w:rPr>
        <w:t>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(!Character.isDigit(ke.getKeyChar()) || cvv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Field.getText().length() == 3)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ke.consume();</w:t>
      </w:r>
    </w:p>
    <w:p w:rsidR="00772C18" w:rsidRPr="00772C18" w:rsidRDefault="00772C18" w:rsidP="0032155F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32155F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keyPressed(KeyEvent ke) {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>}</w:t>
      </w:r>
    </w:p>
    <w:p w:rsidR="00772C18" w:rsidRPr="00772C18" w:rsidRDefault="00772C18" w:rsidP="0032155F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keyReleased(KeyEvent ke) {}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(JLabel l : 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JLabel[]{title, summary})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l.setFont(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Font(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, Font.BOLD, 24));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l.setForeground(Color.WHITE);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(JButton b : 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JButton[]{next, back, reset, action, bNext})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b.setBackground(Color.decode("#1976D2"));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b.setForeground(Color.decode("#ffffff"));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b.addActionListener(this);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searchBar.addKeyListener(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KeyListener() {</w:t>
      </w:r>
    </w:p>
    <w:p w:rsidR="00772C18" w:rsidRPr="00772C18" w:rsidRDefault="00772C18" w:rsidP="0032155F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keyTyped(KeyEvent ke) {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 }</w:t>
      </w:r>
    </w:p>
    <w:p w:rsidR="00772C18" w:rsidRPr="00772C18" w:rsidRDefault="00772C18" w:rsidP="0032155F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keyPressed(KeyEvent ke) {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>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keyReleased(KeyEvent ke) {</w:t>
      </w:r>
    </w:p>
    <w:p w:rsidR="00772C18" w:rsidRPr="00772C18" w:rsidRDefault="00772C18" w:rsidP="0032155F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             </w:t>
      </w:r>
      <w:r w:rsidR="0032155F"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(page == CART)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initHome();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(page != SEARCH)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featuredLabel.setVisible(false);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featuredPanel.setVisible(false);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page = SEARCH;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key = searchBar.getText();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sideMenu.setVisible(true);</w:t>
      </w:r>
    </w:p>
    <w:p w:rsidR="00772C18" w:rsidRPr="00772C18" w:rsidRDefault="00772C18" w:rsidP="0032155F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(ke.getKe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yCode() == KeyEvent.VK_ESCAPE)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initHome();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updateList();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      </w:t>
      </w:r>
      <w:r w:rsidR="0032155F"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(shopItems.isEmpty()) </w:t>
      </w:r>
    </w:p>
    <w:p w:rsidR="00772C18" w:rsidRPr="00772C18" w:rsidRDefault="00772C18" w:rsidP="00B449C7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 xml:space="preserve">         </w:t>
      </w:r>
      <w:r w:rsidR="00B449C7"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 xml:space="preserve">(key.length() &lt; 3)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emptyMSG.setText(SEARCH_LONG_MSG);</w:t>
      </w:r>
    </w:p>
    <w:p w:rsidR="00772C18" w:rsidRPr="00772C18" w:rsidRDefault="00B449C7" w:rsidP="00B449C7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else </w:t>
      </w:r>
      <w:r w:rsidR="00772C18" w:rsidRPr="00772C18">
        <w:rPr>
          <w:rFonts w:cstheme="minorHAnsi"/>
          <w:noProof/>
          <w:color w:val="775F55" w:themeColor="text2"/>
          <w:sz w:val="24"/>
          <w:szCs w:val="24"/>
        </w:rPr>
        <w:t>emptyMSG.setText("Nothing Found for \"" + key + "\"");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searchBar.addFocusListener(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FocusListener()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focusGained(FocusEvent fe)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searchBar.selectAll();</w:t>
      </w:r>
    </w:p>
    <w:p w:rsidR="00772C18" w:rsidRPr="00772C18" w:rsidRDefault="00B449C7" w:rsidP="00B449C7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focusLost(FocusEvent fe)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(!iskeyAvilable())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searchBar.setText("Search...");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initHome();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sortOption.addItem("Relevance");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sortOption.addItem("Price: Low to High");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sortOption.addItem("Price: High to Low");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sortOption.addItem("Product Name: A - Z");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sortOption.addItem("Product Name: Z - A");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sortOption.addItem("Category: A - Z");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sortOption.addItem("Category: Z - A");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sortOption.addItemListener(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ItemListener()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itemStateChanged(ItemEvent ie)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(ie.getStateChange() == ItemEvent.SELECTED)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updateList();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 xml:space="preserve">      </w:t>
      </w:r>
      <w:r w:rsidR="00B449C7"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 xml:space="preserve">(shopItems.isEmpty()) </w:t>
      </w:r>
    </w:p>
    <w:p w:rsidR="00772C18" w:rsidRPr="00772C18" w:rsidRDefault="00772C18" w:rsidP="00B449C7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emptyMSG.setText(FILTER_MSG);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(Container c : 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Container[]{back, reset, action, bNext, 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 xml:space="preserve">featuredPanel, featuredLabel}) </w:t>
      </w:r>
    </w:p>
    <w:p w:rsidR="00772C18" w:rsidRPr="00772C18" w:rsidRDefault="00772C18" w:rsidP="00B449C7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 xml:space="preserve">           c.setVisible(false);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panel.setOpaque(false);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panel.getViewport().setOpaque(false);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shopItemList.setListData(shopItems);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shopItemList.setCellRenderer(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ListItem(getCodeBase(), false));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shopItemList.setOpaque(false);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shopItemList.addMouseListener(l);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shopItemList.addListSelectionListener(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ListSelectionListener()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valueChanged(ListSelectionEvent lse)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[] is = shopItemList.getSelectedIndices();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action.setVisible(is.length != 0);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shopItemList.addKeyListener(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KeyListener() {</w:t>
      </w:r>
    </w:p>
    <w:p w:rsidR="00772C18" w:rsidRPr="00772C18" w:rsidRDefault="00772C18" w:rsidP="00B449C7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</w:t>
      </w:r>
      <w:r w:rsidR="00B449C7" w:rsidRPr="0032155F">
        <w:rPr>
          <w:rFonts w:cstheme="minorHAnsi"/>
          <w:noProof/>
          <w:color w:val="DD8047" w:themeColor="accent2"/>
          <w:sz w:val="24"/>
          <w:szCs w:val="24"/>
        </w:rPr>
        <w:t>ic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 xml:space="preserve"> void keyTyped(KeyEvent ke) {}</w:t>
      </w:r>
    </w:p>
    <w:p w:rsidR="00772C18" w:rsidRPr="00772C18" w:rsidRDefault="00772C18" w:rsidP="00B449C7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 xml:space="preserve"> void keyPressed(KeyEvent ke) {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keyReleased(KeyEvent ke)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(ke.getK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 xml:space="preserve">eyChar() == KeyEvent.VK_ENTER)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actionPerformed(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ActionEvent(action, 0, 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));</w:t>
      </w:r>
    </w:p>
    <w:p w:rsidR="00772C18" w:rsidRPr="00772C18" w:rsidRDefault="00772C18" w:rsidP="00B449C7">
      <w:pPr>
        <w:ind w:left="0" w:firstLine="72"/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Container c = 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c.setLayout(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BorderLayout(7,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c.add(next, BorderLayout.EAST);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c.add(action,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navBar.setLayout(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BorderLayout(7,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navBar.add(back, BorderLayout.WEST);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navBar.add(searchBar,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navBar.add(c, BorderLayout.EAST);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bottomBar.setLayout(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BorderLayout(7,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content.setLayout(</w:t>
      </w:r>
      <w:r w:rsidRPr="00393155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BorderLayout(7,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JLabel l1 = 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JLabel("Sort: 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l1.setForeground(Color.decode("#BDBDBD"));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JLabel l2 = 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JLabel("Shop by Category:");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l2.setForeground(Color.decode("#BDBDBD"));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Container opts = 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opts.setLayout(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GridLayout(0, 1, 0, 5));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opts.add(l1);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opts.add(sortOption);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opts.add(l2);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i = 0; i &lt; catOptions.length; i++)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catOptions[i] = 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JCheckBox(Category.values()[i].name());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catOptions[i].addItemListener(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ItemListener()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itemStateChanged(ItemEvent ie)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    updateList();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(shopItems.isEmpty())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emptyMSG.setText(FILTER_MSG);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catOptions[i].setOpaque(false);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catOptions[i].setForeground(Color.WHITE);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opts.add(catOptions[i]);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opts.add(reset);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Container sideOptions = 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sideOptions.setLayout(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BorderLayout(7,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sideOptions.add(opts, BorderLayout.NORTH);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sideMenu.setLayout(</w:t>
      </w:r>
      <w:r w:rsidRPr="0032155F">
        <w:rPr>
          <w:rFonts w:cstheme="minorHAnsi"/>
          <w:noProof/>
          <w:color w:val="0070C0"/>
          <w:sz w:val="24"/>
          <w:szCs w:val="24"/>
        </w:rPr>
        <w:t>new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BorderLayout(7,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sideMenu.add(sideTitle, BorderLayout.NORTH);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sideMenu.add(sideOptions,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sideMenu.setVisible(false);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emptyMSG.setFont(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Font(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, Font.BOLD, 20));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emptyMSG.setForeground(Color.WHITE);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emptyMSG.setBorder(BorderFactory.createEmptyBorder(20, 20, 20, 20));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featuredPanel.setOpaque(false);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featuredPanel.getViewport().setOpaque(false);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featured.setLayout(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BorderLayout(7,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featured.add(featuredLabel, BorderLayout.NORTH);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featured.add(featuredPanel,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featured.add(appLabel, BorderLayout.SOUTH);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featuredItemsList.setLayoutOrientation(JList.VERTICAL_WRAP);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featuredItemsList.setFixedCellWidth(screenSize.width / 3 - 30);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featuredItemsList.setVisibleRowCount(2);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featuredItemsList.setCellRenderer(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ListItem(getCodeBase(), true));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featuredItemsList.setOpaque(false);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featuredItemsList.addMouseListener(l);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featuredItemsList.addListSelectionListener(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ListSelectionListener()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valueChanged(ListSelectionEvent lse)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[] is = featuredItemsList.getSelectedIndices();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action.setVisible(is.length != 0);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featuredItemsList.addKeyListener(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KeyListener() {</w:t>
      </w:r>
    </w:p>
    <w:p w:rsidR="00772C18" w:rsidRPr="00772C18" w:rsidRDefault="00772C18" w:rsidP="00B449C7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</w:t>
      </w:r>
      <w:r w:rsidR="00B449C7" w:rsidRPr="0032155F">
        <w:rPr>
          <w:rFonts w:cstheme="minorHAnsi"/>
          <w:noProof/>
          <w:color w:val="DD8047" w:themeColor="accent2"/>
          <w:sz w:val="24"/>
          <w:szCs w:val="24"/>
        </w:rPr>
        <w:t>ic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 xml:space="preserve"> void keyTyped(KeyEvent ke) {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}</w:t>
      </w:r>
    </w:p>
    <w:p w:rsidR="00772C18" w:rsidRPr="00772C18" w:rsidRDefault="00772C18" w:rsidP="00B449C7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keyPressed</w:t>
      </w:r>
      <w:r w:rsidR="00B449C7">
        <w:rPr>
          <w:rFonts w:cstheme="minorHAnsi"/>
          <w:noProof/>
          <w:color w:val="775F55" w:themeColor="text2"/>
          <w:sz w:val="24"/>
          <w:szCs w:val="24"/>
        </w:rPr>
        <w:t>(KeyEvent ke) {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keyReleased(KeyEvent ke)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(ke.getK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eyChar() == KeyEvent.VK_ENTER) </w:t>
      </w:r>
    </w:p>
    <w:p w:rsidR="00772C18" w:rsidRPr="00772C18" w:rsidRDefault="00772C18" w:rsidP="0032155F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actionPerformed(</w:t>
      </w:r>
      <w:r w:rsidRPr="00393155">
        <w:rPr>
          <w:rFonts w:cstheme="minorHAnsi"/>
          <w:noProof/>
          <w:color w:val="0070C0"/>
          <w:sz w:val="24"/>
          <w:szCs w:val="24"/>
        </w:rPr>
        <w:t>new</w:t>
      </w:r>
      <w:r w:rsidR="0032155F" w:rsidRPr="00393155">
        <w:rPr>
          <w:rFonts w:cstheme="minorHAnsi"/>
          <w:noProof/>
          <w:color w:val="0070C0"/>
          <w:sz w:val="24"/>
          <w:szCs w:val="24"/>
        </w:rPr>
        <w:t xml:space="preserve"> 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 xml:space="preserve">ActionEvent(action, 0, </w:t>
      </w:r>
      <w:r w:rsidR="0032155F" w:rsidRPr="00393155">
        <w:rPr>
          <w:rFonts w:cstheme="minorHAnsi"/>
          <w:noProof/>
          <w:color w:val="00B0F0"/>
          <w:sz w:val="24"/>
          <w:szCs w:val="24"/>
        </w:rPr>
        <w:t>null</w:t>
      </w:r>
      <w:r w:rsidR="0032155F">
        <w:rPr>
          <w:rFonts w:cstheme="minorHAnsi"/>
          <w:noProof/>
          <w:color w:val="775F55" w:themeColor="text2"/>
          <w:sz w:val="24"/>
          <w:szCs w:val="24"/>
        </w:rPr>
        <w:t>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mainContainer.setLayout(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BorderLayout(7,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mainContainer.add(featured, BorderLayout.NORTH);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mainContainer.add(panel,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content.add(sideMenu, BorderLayout.WEST);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content.add(mainContainer,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standardButton.setOpaque(false);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standardButton.setForeground(Color.WHITE);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standardButton.setFont(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Font(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, Font.BOLD, 14));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standardButton.setSelected(true);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expressButton.setOpaque(false);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expressButton.setForeground(Color.WHITE);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expressButton.setFont(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Font(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, Font.BOLD, 14));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standardButton.addActionListener(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ActionListener()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actionPerformed(ActionEvent 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extra = 0;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summary.setText("Total: " + total);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expressButton.setSelected(false);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expressButton.addActionListener(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ActionListener()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actionPerformed(ActionEvent 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extra = 250;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summary.setText("Total: " + total + " +" + extra);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standardButton.setSelected(false);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JPanel jp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JPanel();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jp.setPreferredSize(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Dimension(540, 125));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jp.setBorder(BorderFactory.createLineBorder(Color.WHITE, 3));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jp.setOpaque(false);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SpringLayout layout1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SpringLayout();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layout1.putConstraint(SpringLayout.HORIZONTAL_CENTER, jp,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0, SpringLayout.HORIZONTAL_CENTER, deliveryContainer);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layout1.putConstraint(SpringLayout.VERTICAL_CENTER, jp,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0, SpringLayout.VERTICAL_CENTER, deliveryContainer);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layout1.putConstraint(SpringLayout.HORIZONTAL_CENTER, standardButton,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0, SpringLayout.HORIZONTAL_CENTER, deliveryContainer);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layout1.putConstraint(SpringLayout.VERTICAL_CENTER, standardButton,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-30, SpringLayout.VERTICAL_CENTER, deliveryContainer);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layout1.putConstraint(SpringLayout.HORIZONTAL_CENTER, expressButton,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0, SpringLayout.HORIZONTAL_CENTER, deliveryContainer);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layout1.putConstraint(SpringLayout.VERTICAL_CENTER, expressButton,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30, SpringLayout.VERTICAL_CENTER, deliveryContainer);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deliveryContainer.setLayout(layout1);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deliveryContainer.add(standardButton);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deliveryContainer.add(jp);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deliveryContainer.add(expressButton);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SpringLayout layout2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SpringLayout();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JPanel panel2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JPanel();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panel2.setPreferredSize(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Dimension(440, 150));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panel2.setBorder(BorderFactory.createLineBorder(Color.WHITE, 3));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panel2.setOpaque(false);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ccInfo.setForeground(Color.WHITE);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ccInfo.setPreferredSize(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Dimension(200, 40));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sccNumber.setForeground(Color.WHITE);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ccNumber.setForeground(Color.WHITE);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ccNumber.setPreferredSize(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Dimension(200, 40));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enterCC.setForeground(Color.WHITE);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layout2.putConstraint(SpringLayout.HORIZONTAL_CENTER, panel2,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0, SpringLayout.HORIZONTAL_CENTER,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layout2.putConstraint(SpringLayout.VERTICAL_CENTER, panel2,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-10, SpringLayout.VERTICAL_CENTER,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layout2.putConstraint(SpringLayout.HORIZONTAL_CENTER, ccInfo,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30, SpringLayout.HORIZONTAL_CENTER,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layout2.putConstraint(SpringLayout.VERTICAL_CENTER, ccInfo,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-60, SpringLayout.VERTICAL_CENTER,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layout2.putConstraint(SpringLayout.HORIZONTAL_CENTER, sccNumber,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-100, SpringLayout.HORIZONTAL_CENTER,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layout2.putConstraint(SpringLayout.VERTICAL_CENTER, sccNumber,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-20, SpringLayout.VERTICAL_CENTER,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layout2.putConstraint(SpringLayout.VERTICAL_CENTER, enterCC,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20, SpringLayout.VERTICAL_CENTER,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layout2.putConstraint(SpringLayout.HORIZONTAL_CENTER, ccNumber,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100, SpringLayout.HORIZONTAL_CENTER,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layout2.putConstraint(SpringLayout.VERTICAL_CENTER, ccNumber,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-20, SpringLayout.VERTICAL_CENTER,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layout2.putConstraint(SpringLayout.HORIZONTAL_CENTER, enterCC,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-70, SpringLayout.HORIZONTAL_CENTER,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layout2.putConstraint(SpringLayout.HORIZONTAL_CENTER, cvvField,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20, SpringLayout.HORIZONTAL_CENTER,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layout2.putConstraint(SpringLayout.VERTICAL_CENTER, cvvField,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20, SpringLayout.VERTICAL_CENTER, 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paymentConatiner.setLayout(layout2);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(Container l :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Container[]{ccInfo, cvvField, ccNumber, sccNumber, enterCC, panel2})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paymentConatiner.add(l);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>(l instanceof JLabel)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((JLabel) l).setFont(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Font(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, Font.BOLD, 14));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Container c1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c1.setLayout(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BorderLayout(7,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c1.add(summary, BorderLayout.EAST);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bottomBar.add(c1,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bottomBar.add(bNext, BorderLayout.EAST);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bottomBar.setVisible(false);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shop.setLayout(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BorderLayout(7,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shop.add(navBar, BorderLayout.NORTH);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shop.add(content,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shop.add(bottomBar, BorderLayout.SOUTH);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setLayout(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CardLayout(7, 7));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add(shop);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moveToCenter();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paint(Graphics graphics)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Image image = getImage(getCodeBase(), "background.jpg");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graphics.drawImage(image, 0, 0, (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) getBounds().getWidth(), (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) getBounds().getHeight(), this);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super.paint(graphics);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actionPerformed(ActionEvent 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Object o = e.getSource();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(o == next || o == bNext)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switch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(page)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HOME: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    initCart();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SEARCH: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initHome();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initCart();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CART: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initDelivery();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DELIVERY_OPTIONS: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initPayment();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PAYMENT: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JOptionPane optionPane;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(cvvField.getText().equals(CVV))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optionPane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JOptionPane("Thank you for purching", JOptionPane.PLAIN_MESSAGE,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    JOptionPane.CLOSED_OPTION);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db.removeAll(cartItems);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purchaseItems.addAll(cartItems);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featuredItems.addAll(cartItems);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cartItems.clear();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cvvField.setText("");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initHome();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}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else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optionPane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JOptionPane("Invalid CVV", JOptionPane.WARNING_MESSAGE,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    JOptionPane.DEFAULT_OPTION);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final JDialog dialog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JDialog((Frame) 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, "Message", 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optionPane.addPropertyChangeListener(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PropertyChangeListener()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32155F">
        <w:rPr>
          <w:rFonts w:cstheme="minorHAnsi"/>
          <w:noProof/>
          <w:color w:val="DD8047" w:themeColor="accent2"/>
          <w:sz w:val="24"/>
          <w:szCs w:val="24"/>
        </w:rPr>
        <w:t>public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void propertyChange(PropertyChangeEvent 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(dialog.isVisible() &amp;&amp; e.getPropertyName().equals(JOptionPane.VALUE_PROPERTY))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    dialog.setVisible(false);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});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dialog.setContentPane(optionPane);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dialog.pack();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dialog.setLocationRelativeTo(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dialog.setVisible(true);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else if 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(o == back)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switch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(page)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CART: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SEARCH: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initHome();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PAYMENT: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initDelivery();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DELIVERY_OPTIONS: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initCart();</w:t>
      </w:r>
    </w:p>
    <w:p w:rsid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292064" w:rsidRPr="00772C18" w:rsidRDefault="00292064" w:rsidP="00772C18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ab/>
        <w:t>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else 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(o == reset)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resetFilter();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updateList();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else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(o.equals(action))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[] is = shopItemList.getSelectedIndices(), i1s = featuredItemsList.getSelectedIndices();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(is.length != 0 || i1s.length != 0)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ProductList pl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switch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(page)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SEARCH: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HOME: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 i : is)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pl.add(shopItems.get(i));</w:t>
      </w:r>
    </w:p>
    <w:p w:rsidR="00772C18" w:rsidRPr="00292064" w:rsidRDefault="00772C18" w:rsidP="00292064">
      <w:pPr>
        <w:rPr>
          <w:rFonts w:cstheme="minorHAnsi"/>
          <w:noProof/>
          <w:color w:val="0070C0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</w:t>
      </w:r>
      <w:r w:rsidR="00292064">
        <w:rPr>
          <w:rFonts w:cstheme="minorHAnsi"/>
          <w:noProof/>
          <w:color w:val="0070C0"/>
          <w:sz w:val="24"/>
          <w:szCs w:val="24"/>
        </w:rPr>
        <w:t xml:space="preserve">   </w:t>
      </w:r>
      <w:r w:rsidR="004B1A78">
        <w:rPr>
          <w:rFonts w:cstheme="minorHAnsi"/>
          <w:noProof/>
          <w:color w:val="0070C0"/>
          <w:sz w:val="24"/>
          <w:szCs w:val="24"/>
        </w:rPr>
        <w:t xml:space="preserve"> </w:t>
      </w:r>
      <w:r w:rsidR="00292064">
        <w:rPr>
          <w:rFonts w:cstheme="minorHAnsi"/>
          <w:noProof/>
          <w:color w:val="0070C0"/>
          <w:sz w:val="24"/>
          <w:szCs w:val="24"/>
        </w:rPr>
        <w:t xml:space="preserve"> </w:t>
      </w:r>
      <w:r w:rsidR="00D6018C">
        <w:rPr>
          <w:rFonts w:cstheme="minorHAnsi"/>
          <w:noProof/>
          <w:color w:val="0070C0"/>
          <w:sz w:val="24"/>
          <w:szCs w:val="24"/>
        </w:rPr>
        <w:drawing>
          <wp:inline distT="0" distB="0" distL="0" distR="0">
            <wp:extent cx="6858000" cy="3855720"/>
            <wp:effectExtent l="0" t="0" r="0" b="0"/>
            <wp:docPr id="5" name="Picture 5" descr="C:\Users\Pranav\AppData\Local\Microsoft\Windows\INetCache\Content.Word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nav\AppData\Local\Microsoft\Windows\INetCache\Content.Word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 i : i1s)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pl.add(featuredItems.get(i));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cartItems.addAll(pl);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db.removeAll(pl);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featuredItems.removeAll(pl);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shopItems.removeAll(pl);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next.setText("Cart (" + cartItems.size() + ")");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shopItemList.setListData(shopItems);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(page == HOME)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(shopItems.isEmpty())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    emptyMSG.setText(HOME_MSG);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    shop.remove(mainContainer);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    shop.add(emptyMSG,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}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else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    shop.add(mainContainer,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    shop.remove(emptyMSG);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</w:t>
      </w:r>
      <w:r w:rsidRPr="0032155F">
        <w:rPr>
          <w:rFonts w:cstheme="minorHAnsi"/>
          <w:noProof/>
          <w:color w:val="00B0F0"/>
          <w:sz w:val="24"/>
          <w:szCs w:val="24"/>
        </w:rPr>
        <w:t>boolean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b = featuredItems.isEmpty();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featuredLabel.setVisible(!b);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featuredPanel.setVisible(!b);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CART: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 i : is)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pl.add(cartItems.get(i));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cartItems.removeAll(pl);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db.addAll(pl);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shopItems.addAll(pl);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next.setText("Check out (" + cartItems.size() + ")");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shopItemList.setListData(cartItems);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(cartItems.isEmpty())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emptyMSG.setText(CART_MSG);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next.setVisible(false);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shop.remove(mainContainer);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shop.add(emptyMSG,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summary.setVisible(false);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}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else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total = 0;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(Product p : cartItems)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total += p.price;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next.setVisible(true);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summary.setText("Total: " + total);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summary.setVisible(true);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shop.add(mainContainer,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    shop.remove(emptyMSG);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repaint();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action.setVisible(false);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void resetFilter() {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(JCheckBox box : catOptions)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box.setSelected(false);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sortOption.setSelectedIndex(0);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void filter()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shopItems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ProductList(db);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sI = sortOption.getSelectedIndex();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selectedCat.clear();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i = 0; i &lt; catOptions.length; i++)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(catOptions[i].isSelected())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selectedCat.add(i);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(sI == 0 &amp;&amp; !purchaseIte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>ms.isEmpty() &amp;&amp; page == SEARCH)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shopItems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ProductList(db.getSimilar(purchaseItems, db.size()));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reset.setVisible(sI != 0 || !selectedCat.isEmpty());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(!reset.isVisible())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return;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(!selectedCat.isEmpty())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shopItems.clear();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 i : selectedCat)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(C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ategory c : Category.values())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(i == c.ordinal())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ProductList temp =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ProductList(db);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shopItems.addAll(temp.filter(c));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292064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}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switch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(sI)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1: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2: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shopItems.sortByPrice(sI == 2);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3: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4: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shopItems.sortByName(sI == 4);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5: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6: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shopItems.sortByCategory(sI == 6);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void updateList()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filter();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(!iskeyAvilable())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back.setVisible(false);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="00292064">
        <w:rPr>
          <w:rFonts w:cstheme="minorHAnsi"/>
          <w:noProof/>
          <w:color w:val="0070C0"/>
          <w:sz w:val="24"/>
          <w:szCs w:val="24"/>
        </w:rPr>
        <w:t>else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page = SEARCH;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shopItems = shopItems.search(key);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back.setVisible(true);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shopItemList.setListData(shopItems);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(shopItems.isEmpty())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content.remove(mainContainer);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content.add(emptyMSG,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else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content.remove(emptyMSG);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content.add(mainContainer,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repaint();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32155F">
        <w:rPr>
          <w:rFonts w:cstheme="minorHAnsi"/>
          <w:noProof/>
          <w:color w:val="00B0F0"/>
          <w:sz w:val="24"/>
          <w:szCs w:val="24"/>
        </w:rPr>
        <w:t>boolean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iskeyAvilable()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return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!key.isEmpty();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void moveToCenter()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Container c = getParent();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Frame frame = 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2155F">
        <w:rPr>
          <w:rFonts w:cstheme="minorHAnsi"/>
          <w:noProof/>
          <w:color w:val="00B0F0"/>
          <w:sz w:val="24"/>
          <w:szCs w:val="24"/>
        </w:rPr>
        <w:t>int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i = 0;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while (c.getParent() != 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 = c.getParent();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(c instanceof Frame)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frame = (Frame) c;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(frame != 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frame.setLocationRelativeTo(</w:t>
      </w:r>
      <w:r w:rsidRPr="00393155">
        <w:rPr>
          <w:rFonts w:cstheme="minorHAnsi"/>
          <w:noProof/>
          <w:color w:val="00B0F0"/>
          <w:sz w:val="24"/>
          <w:szCs w:val="24"/>
        </w:rPr>
        <w:t>null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frame.setTitle("Shop");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frame.setIconImage(getImage(getCodeBase(), "logo.png"));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void initHome()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next.setIcon(cartIcon);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next.setText("Cart (" + cartItems.size() + ")");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action.setIcon(addIcon);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action.setToolTipText("Add to Cart");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appLabel.setText("Shop Items");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switch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(page)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CART: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shopItemList.setListData(shopItems);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bottomBar.setVisible(false);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(cartItems.isEmpty())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next.setVisible(true);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shop.remove(emptyMSG);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shop.add(mainContainer,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SEARCH: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searchBar.setText("Search...");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key = "";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featured.setVisible(true);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sideMenu.setVisible(false);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resetFilter();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shopItems.shuffle();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updateList();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PAYMENT: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featuredItemsList.setListData(featuredItems);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shopItemList.setListData(shopItems);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(Container c :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Container[]{ne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xt, mainContainer, bottomBar})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c.setVisible(c != bottomBar);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shop.remove(paymentConatiner);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navBar.remove(title);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navBar.add(searchBar,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updateList();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featuredItems.clear();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featuredItems.addAll(db.getSimilar(purchaseItems, 5));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shopItems.removeAll(featuredItems);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(shopItems.isEmpty())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emptyMSG.setText(HOME_MSG);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shop.remove(panel);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shop.add(emptyMSG,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(featuredItems.isEmpty())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shop.removeAll();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return;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2155F">
        <w:rPr>
          <w:rFonts w:cstheme="minorHAnsi"/>
          <w:noProof/>
          <w:color w:val="00B0F0"/>
          <w:sz w:val="24"/>
          <w:szCs w:val="24"/>
        </w:rPr>
        <w:t>boolean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b = !featuredItems.isEmpty();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featuredLabel.setVisible(b);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featuredPanel.setVisible(b);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back.setVisible(false);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page = HOME;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repaint();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void initCart()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switch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(page)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HOME: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action.setToolTipText("Remove from Cart");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back.setVisible(true);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next.setText("Check out (" + cartItems.size() + ")");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next.setIcon(checkOutIcon);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shopItemList.setListData(cartItems);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action.setIcon(removeIcon);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featuredLabel.setVisible(false);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featuredPanel.setVisible(false);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appLabel.setText("Cart Items");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(cartItems.isEmpty())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next.setVisible(false);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emptyMSG.setText(CART_MSG);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shop.remove(mainContainer);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shop.add(emptyMSG,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} else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total = 0;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(Product p : cartItems) total += p.price;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(Container c :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r[]{bottomBar, next, summary}) 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    c.setVisible(true);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    summary.setText("Total: " + total);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shop.add(mainContainer,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shop.remove(emptyMSG);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DELIVERY_OPTIONS: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(shopItemList.ge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tSelectedIndices().length &gt; 0)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action.setVisible(true);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(Container c :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Container[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]{bNext, next, mainContainer}) 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c.setVisible(c != bNext);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shop.remove(deliveryContainer);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navBar.add(searchBar,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navBar.remove(title);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page = CART;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bNext.setVisible(false);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repaint();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void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initDelivery()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switch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(page)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CART: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(Container c : </w:t>
      </w:r>
      <w:r w:rsidRPr="00393155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Container[]</w:t>
      </w:r>
      <w:r w:rsidR="00292064">
        <w:rPr>
          <w:rFonts w:cstheme="minorHAnsi"/>
          <w:noProof/>
          <w:color w:val="775F55" w:themeColor="text2"/>
          <w:sz w:val="24"/>
          <w:szCs w:val="24"/>
        </w:rPr>
        <w:t xml:space="preserve">{action, next, mainContainer}) </w:t>
      </w:r>
    </w:p>
    <w:p w:rsidR="00772C18" w:rsidRPr="00772C18" w:rsidRDefault="00772C18" w:rsidP="00292064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    c.setVisible(false);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navBar.remove(searchBar);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navBar.add(title,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bNext.setVisible(true);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4759F4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PAYMENT: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shop.remove(paymentConatiner);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4759F4">
        <w:rPr>
          <w:rFonts w:cstheme="minorHAnsi"/>
          <w:noProof/>
          <w:color w:val="0070C0"/>
          <w:sz w:val="24"/>
          <w:szCs w:val="24"/>
        </w:rPr>
        <w:t>break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bNext.setIcon(payIcon);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bNext.setText("Proceed To Payment");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title.setText("Delivery Options");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shop.add(deliveryContainer,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page = DELIVERY_OPTIONS;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repaint();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449C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772C18">
        <w:rPr>
          <w:rFonts w:cstheme="minorHAnsi"/>
          <w:noProof/>
          <w:color w:val="775F55" w:themeColor="text2"/>
          <w:sz w:val="24"/>
          <w:szCs w:val="24"/>
        </w:rPr>
        <w:t>void initPayment() {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page = PAYMENT;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summary.setText("Total: " + (total + extra));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bNext.setText("Pay");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title.setText("Payment");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shop.remove(deliveryContainer);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shop.add(paymentConatiner, BorderLayout.CENTER);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    repaint();</w:t>
      </w:r>
    </w:p>
    <w:p w:rsidR="00772C18" w:rsidRPr="00772C18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D04B41" w:rsidRDefault="00772C18" w:rsidP="00772C18">
      <w:pPr>
        <w:rPr>
          <w:rFonts w:cstheme="minorHAnsi"/>
          <w:noProof/>
          <w:color w:val="775F55" w:themeColor="text2"/>
          <w:sz w:val="24"/>
          <w:szCs w:val="24"/>
        </w:rPr>
      </w:pPr>
      <w:r w:rsidRPr="00772C18">
        <w:rPr>
          <w:rFonts w:cstheme="minorHAnsi"/>
          <w:noProof/>
          <w:color w:val="775F55" w:themeColor="text2"/>
          <w:sz w:val="24"/>
          <w:szCs w:val="24"/>
        </w:rPr>
        <w:t>}</w:t>
      </w:r>
    </w:p>
    <w:p w:rsidR="00172078" w:rsidRDefault="00172078" w:rsidP="00772C18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104208" w:rsidRDefault="00B97887" w:rsidP="00172078">
      <w:pPr>
        <w:rPr>
          <w:rFonts w:asciiTheme="majorHAnsi" w:hAnsiTheme="majorHAnsi" w:cstheme="majorHAnsi"/>
          <w:noProof/>
          <w:color w:val="775F55" w:themeColor="text2"/>
          <w:sz w:val="32"/>
          <w:szCs w:val="32"/>
        </w:rPr>
      </w:pPr>
      <w:r w:rsidRPr="00104208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>Class ListItem</w:t>
      </w:r>
    </w:p>
    <w:p w:rsidR="00172078" w:rsidRDefault="00172078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172078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172078">
        <w:rPr>
          <w:rFonts w:cstheme="minorHAnsi"/>
          <w:noProof/>
          <w:color w:val="DD8047" w:themeColor="accent2"/>
          <w:sz w:val="24"/>
          <w:szCs w:val="24"/>
        </w:rPr>
        <w:t xml:space="preserve">package </w:t>
      </w:r>
      <w:r w:rsidRPr="00172078">
        <w:rPr>
          <w:rFonts w:cstheme="minorHAnsi"/>
          <w:noProof/>
          <w:color w:val="775F55" w:themeColor="text2"/>
          <w:sz w:val="24"/>
          <w:szCs w:val="24"/>
        </w:rPr>
        <w:t>ui;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F348E7">
        <w:rPr>
          <w:rFonts w:cstheme="minorHAnsi"/>
          <w:noProof/>
          <w:color w:val="0070C0"/>
          <w:sz w:val="24"/>
          <w:szCs w:val="24"/>
        </w:rPr>
        <w:t>import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java.awt.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F348E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java.net.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F348E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javax.swing.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F348E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javax.swing.border.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F348E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product.Product;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F348E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class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ListItem 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extends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JEditorPane 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implements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ListCellRenderer&lt;Product&gt;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="00F348E7" w:rsidRPr="00F348E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boolean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isSelected;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="00F348E7" w:rsidRPr="00F348E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boolean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onfeatured;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</w:t>
      </w:r>
      <w:r w:rsidRPr="00F348E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URL codeBase;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F348E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 product;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="00F348E7" w:rsidRPr="00F348E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ListItem(URL codeBase, 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boolean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b)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F348E7">
        <w:rPr>
          <w:rFonts w:cstheme="minorHAnsi"/>
          <w:noProof/>
          <w:color w:val="0070C0"/>
          <w:sz w:val="24"/>
          <w:szCs w:val="24"/>
        </w:rPr>
        <w:t>super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();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F348E7">
        <w:rPr>
          <w:rFonts w:cstheme="minorHAnsi"/>
          <w:noProof/>
          <w:color w:val="0070C0"/>
          <w:sz w:val="24"/>
          <w:szCs w:val="24"/>
        </w:rPr>
        <w:t>this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.onfeatured = b;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F348E7">
        <w:rPr>
          <w:rFonts w:cstheme="minorHAnsi"/>
          <w:noProof/>
          <w:color w:val="0070C0"/>
          <w:sz w:val="24"/>
          <w:szCs w:val="24"/>
        </w:rPr>
        <w:t>this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.codeBase = codeBase;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F348E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void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paint(Graphics g)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g.setColor(isSelected ? Color.WHITE : Color.decode("#eeeeee"));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g.fillRect(10, 5, getWidth() - 20, getHeight() - 10);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g.setColor(isSelected ? Color.BLUE : Color.DARK_GRAY);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drawBorder(g, 3);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F348E7">
        <w:rPr>
          <w:rFonts w:cstheme="minorHAnsi"/>
          <w:noProof/>
          <w:color w:val="0070C0"/>
          <w:sz w:val="24"/>
          <w:szCs w:val="24"/>
        </w:rPr>
        <w:t>super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.paint(g);</w:t>
      </w:r>
    </w:p>
    <w:p w:rsidR="00B97887" w:rsidRDefault="00F348E7" w:rsidP="00F348E7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F348E7" w:rsidRPr="00B97887" w:rsidRDefault="00F348E7" w:rsidP="00F348E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F348E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void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drawBorder(Graphics g, 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t)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(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i = isSelected ? 9 : 10, j = isSelected ? 4 : 5</w:t>
      </w:r>
      <w:r w:rsidR="00F348E7">
        <w:rPr>
          <w:rFonts w:cstheme="minorHAnsi"/>
          <w:noProof/>
          <w:color w:val="775F55" w:themeColor="text2"/>
          <w:sz w:val="24"/>
          <w:szCs w:val="24"/>
        </w:rPr>
        <w:t>, k = 0; k &lt; t; i++, j++, k++)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g.drawRect(i, j, getWidth() - 2 * i, getHeight() - 2 * j);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F348E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Container getListCellRendererComponent(JList&lt;? extends Product&gt; jlist, Product product, int index, boolean isSelected, boolean cellHasFocus)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setContentType("text/html");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product.onfeatured(onfeatured);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this.isSelected = isSelected;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this.product = product;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setText(product.getHtmlString());</w:t>
      </w:r>
    </w:p>
    <w:p w:rsidR="00B97887" w:rsidRPr="00B97887" w:rsidRDefault="00F348E7" w:rsidP="00F348E7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if </w:t>
      </w:r>
      <w:r>
        <w:rPr>
          <w:rFonts w:cstheme="minorHAnsi"/>
          <w:noProof/>
          <w:color w:val="775F55" w:themeColor="text2"/>
          <w:sz w:val="24"/>
          <w:szCs w:val="24"/>
        </w:rPr>
        <w:t xml:space="preserve">(onfeatured) </w:t>
      </w:r>
      <w:r w:rsidR="00B97887" w:rsidRPr="00B97887">
        <w:rPr>
          <w:rFonts w:cstheme="minorHAnsi"/>
          <w:noProof/>
          <w:color w:val="775F55" w:themeColor="text2"/>
          <w:sz w:val="24"/>
          <w:szCs w:val="24"/>
        </w:rPr>
        <w:t>setToolTipText(product.description);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setEditable(false);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setOpaque(false);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setFont(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Font(null, Font.BOLD, 14));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Border paddingBorder = 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EmptyBorder(15, 20, 15, 20);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setBorder(paddingBorder);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F348E7">
        <w:rPr>
          <w:rFonts w:cstheme="minorHAnsi"/>
          <w:noProof/>
          <w:color w:val="0070C0"/>
          <w:sz w:val="24"/>
          <w:szCs w:val="24"/>
        </w:rPr>
        <w:t>return this;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>}</w:t>
      </w:r>
    </w:p>
    <w:p w:rsidR="00104208" w:rsidRPr="00B97887" w:rsidRDefault="00104208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549B9" w:rsidRPr="00104208" w:rsidRDefault="00B549B9" w:rsidP="00772C18">
      <w:pPr>
        <w:rPr>
          <w:rFonts w:asciiTheme="majorHAnsi" w:hAnsiTheme="majorHAnsi" w:cstheme="majorHAnsi"/>
          <w:noProof/>
          <w:color w:val="775F55" w:themeColor="text2"/>
          <w:sz w:val="32"/>
          <w:szCs w:val="32"/>
        </w:rPr>
      </w:pPr>
      <w:r w:rsidRPr="00104208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>Class</w:t>
      </w:r>
      <w:r w:rsidR="00B97887" w:rsidRPr="00104208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 xml:space="preserve"> U</w:t>
      </w:r>
      <w:r w:rsidRPr="00104208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>til</w:t>
      </w:r>
      <w:r w:rsidR="00B97887" w:rsidRPr="00104208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>s</w:t>
      </w:r>
    </w:p>
    <w:p w:rsidR="00172078" w:rsidRDefault="00172078" w:rsidP="00B549B9">
      <w:pPr>
        <w:rPr>
          <w:rFonts w:cstheme="minorHAnsi"/>
          <w:noProof/>
          <w:color w:val="DD8047" w:themeColor="accent2"/>
          <w:sz w:val="24"/>
          <w:szCs w:val="24"/>
        </w:rPr>
      </w:pP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DD8047" w:themeColor="accent2"/>
          <w:sz w:val="24"/>
          <w:szCs w:val="24"/>
        </w:rPr>
        <w:t xml:space="preserve">package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utilites;</w:t>
      </w:r>
    </w:p>
    <w:p w:rsidR="00B549B9" w:rsidRPr="00B549B9" w:rsidRDefault="00B549B9" w:rsidP="00172078">
      <w:pPr>
        <w:ind w:left="0"/>
        <w:rPr>
          <w:rFonts w:cstheme="minorHAnsi"/>
          <w:noProof/>
          <w:color w:val="775F55" w:themeColor="text2"/>
          <w:sz w:val="24"/>
          <w:szCs w:val="24"/>
        </w:rPr>
      </w:pP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java.util.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lib.RandomCollection;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product.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product.ProductList.Category;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549B9">
        <w:rPr>
          <w:rFonts w:cstheme="minorHAnsi"/>
          <w:noProof/>
          <w:color w:val="0070C0"/>
          <w:sz w:val="24"/>
          <w:szCs w:val="24"/>
        </w:rPr>
        <w:t xml:space="preserve">class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Utils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549B9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549B9">
        <w:rPr>
          <w:rFonts w:cstheme="minorHAnsi"/>
          <w:noProof/>
          <w:color w:val="D8B25C" w:themeColor="accent4"/>
          <w:sz w:val="24"/>
          <w:szCs w:val="24"/>
        </w:rPr>
        <w:t xml:space="preserve">static </w:t>
      </w:r>
      <w:r w:rsidRPr="00A123DB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PRICE_MODE = 1;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549B9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549B9">
        <w:rPr>
          <w:rFonts w:cstheme="minorHAnsi"/>
          <w:noProof/>
          <w:color w:val="D8B25C" w:themeColor="accent4"/>
          <w:sz w:val="24"/>
          <w:szCs w:val="24"/>
        </w:rPr>
        <w:t xml:space="preserve">static </w:t>
      </w:r>
      <w:r w:rsidRPr="00A123DB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NAME_MODE = 2;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549B9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549B9">
        <w:rPr>
          <w:rFonts w:cstheme="minorHAnsi"/>
          <w:noProof/>
          <w:color w:val="D8B25C" w:themeColor="accent4"/>
          <w:sz w:val="24"/>
          <w:szCs w:val="24"/>
        </w:rPr>
        <w:t xml:space="preserve">static </w:t>
      </w:r>
      <w:r w:rsidRPr="00A123DB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CAT_MODE = 3;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549B9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549B9">
        <w:rPr>
          <w:rFonts w:cstheme="minorHAnsi"/>
          <w:noProof/>
          <w:color w:val="D8B25C" w:themeColor="accent4"/>
          <w:sz w:val="24"/>
          <w:szCs w:val="24"/>
        </w:rPr>
        <w:t xml:space="preserve">static 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void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sort(ProductList list, 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mode, 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boolean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dec)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n = list.size();</w:t>
      </w:r>
    </w:p>
    <w:p w:rsidR="00B549B9" w:rsidRPr="00B549B9" w:rsidRDefault="00B549B9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="00D74BCB">
        <w:rPr>
          <w:rFonts w:cstheme="minorHAnsi"/>
          <w:noProof/>
          <w:color w:val="775F55" w:themeColor="text2"/>
          <w:sz w:val="24"/>
          <w:szCs w:val="24"/>
        </w:rPr>
        <w:t xml:space="preserve">(mode == CAT_MODE)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sort(list, NAME_MODE, dec);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i = 0; i &lt; n - 1; i++)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j = 0; j &lt; n - 1 - i; j++)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Product pj = list.get(j), pj1 = list.get(j + 1);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switch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(mode)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NAME_MODE: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(p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j.name.compareTo(pj1.name) &gt; 0)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list.swap(j, j + 1);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>break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PRICE_MODE: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(pj.price &gt; pj1.price)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list.swap(j, j + 1);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>break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case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CAT_MODE: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(pj.category.ordin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al() &gt; pj1.category.ordinal())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list.swap(j, j + 1);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>break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>
        <w:rPr>
          <w:rFonts w:cstheme="minorHAnsi"/>
          <w:noProof/>
          <w:color w:val="775F55" w:themeColor="text2"/>
          <w:sz w:val="24"/>
          <w:szCs w:val="24"/>
        </w:rPr>
        <w:t xml:space="preserve">(dec)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for (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i = 0; </w:t>
      </w:r>
      <w:r>
        <w:rPr>
          <w:rFonts w:cstheme="minorHAnsi"/>
          <w:noProof/>
          <w:color w:val="775F55" w:themeColor="text2"/>
          <w:sz w:val="24"/>
          <w:szCs w:val="24"/>
        </w:rPr>
        <w:t xml:space="preserve">i &lt; n / 2; i++)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list.swap(i, n - i - 1);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549B9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549B9">
        <w:rPr>
          <w:rFonts w:cstheme="minorHAnsi"/>
          <w:noProof/>
          <w:color w:val="00B050"/>
          <w:sz w:val="24"/>
          <w:szCs w:val="24"/>
        </w:rPr>
        <w:t xml:space="preserve">final </w:t>
      </w:r>
      <w:r w:rsidRPr="00B549B9">
        <w:rPr>
          <w:rFonts w:cstheme="minorHAnsi"/>
          <w:noProof/>
          <w:color w:val="D8B25C" w:themeColor="accent4"/>
          <w:sz w:val="24"/>
          <w:szCs w:val="24"/>
        </w:rPr>
        <w:t xml:space="preserve">static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String[] COMMON_TERMS = new String[]{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"in", "with", "on", "by", "under", "a", "the",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"an", "then", "that", "when", "also", "as",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"get", "you"</w:t>
      </w:r>
      <w:r>
        <w:rPr>
          <w:rFonts w:cstheme="minorHAnsi"/>
          <w:noProof/>
          <w:color w:val="775F55" w:themeColor="text2"/>
          <w:sz w:val="24"/>
          <w:szCs w:val="24"/>
        </w:rPr>
        <w:t>, "will", "used", "gain", "can"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};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549B9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549B9">
        <w:rPr>
          <w:rFonts w:cstheme="minorHAnsi"/>
          <w:noProof/>
          <w:color w:val="D8B25C" w:themeColor="accent4"/>
          <w:sz w:val="24"/>
          <w:szCs w:val="24"/>
        </w:rPr>
        <w:t xml:space="preserve">static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ProductList filter(ProductList list, Category c)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(Product p : list.toArray(new Pro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>duct[list.size()]))</w:t>
      </w:r>
    </w:p>
    <w:p w:rsidR="003B672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="003B6729"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(!p.category.equals(c))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list.remove(p);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</w:p>
    <w:p w:rsidR="00B549B9" w:rsidRPr="00B549B9" w:rsidRDefault="00B549B9" w:rsidP="003B6729">
      <w:pPr>
        <w:ind w:firstLine="648"/>
        <w:rPr>
          <w:rFonts w:cstheme="minorHAnsi"/>
          <w:noProof/>
          <w:color w:val="775F55" w:themeColor="text2"/>
          <w:sz w:val="24"/>
          <w:szCs w:val="24"/>
        </w:rPr>
      </w:pPr>
      <w:r w:rsidRPr="003B6729">
        <w:rPr>
          <w:rFonts w:cstheme="minorHAnsi"/>
          <w:noProof/>
          <w:color w:val="0070C0"/>
          <w:sz w:val="24"/>
          <w:szCs w:val="24"/>
        </w:rPr>
        <w:t xml:space="preserve">return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list;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549B9" w:rsidRPr="00B549B9" w:rsidRDefault="003B672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="00B549B9"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="00B549B9" w:rsidRPr="00162C63">
        <w:rPr>
          <w:rFonts w:cstheme="minorHAnsi"/>
          <w:noProof/>
          <w:color w:val="D8B25C" w:themeColor="accent4"/>
          <w:sz w:val="24"/>
          <w:szCs w:val="24"/>
        </w:rPr>
        <w:t xml:space="preserve">static </w:t>
      </w:r>
      <w:r w:rsidR="00B549B9" w:rsidRPr="00B549B9">
        <w:rPr>
          <w:rFonts w:cstheme="minorHAnsi"/>
          <w:noProof/>
          <w:color w:val="775F55" w:themeColor="text2"/>
          <w:sz w:val="24"/>
          <w:szCs w:val="24"/>
        </w:rPr>
        <w:t>ProductList search(ProductList list, String s)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ProductList result = new ProductList();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if (s.isEmpty())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return result;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String in = s.toLowerCase();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String a[] = in.split(" ");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Vector&lt;String&gt; keys = new Vector&lt;&gt;();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keys.addAll(Arrays.asList(a));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keys.removeAll(Arrays.asList(COMMON_TERMS));</w:t>
      </w:r>
    </w:p>
    <w:p w:rsidR="00B549B9" w:rsidRPr="00B549B9" w:rsidRDefault="003B672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for </w:t>
      </w:r>
      <w:r>
        <w:rPr>
          <w:rFonts w:cstheme="minorHAnsi"/>
          <w:noProof/>
          <w:color w:val="775F55" w:themeColor="text2"/>
          <w:sz w:val="24"/>
          <w:szCs w:val="24"/>
        </w:rPr>
        <w:t>(Product p : list)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(String key : keys)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String c = p.name + p.description + p.price + p.category.toString();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c = c.toLowerCase();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(c.contains(ke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y) &amp;&amp; result.indexOf(p) == -1)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result.add(p);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(in.contains("under")) {</w:t>
      </w:r>
    </w:p>
    <w:p w:rsidR="003B672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        </w:t>
      </w:r>
      <w:r w:rsidR="003B6729"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>(result.isEmpty()) result = new ProductList(list);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="00A123DB">
        <w:rPr>
          <w:rFonts w:cstheme="minorHAnsi"/>
          <w:noProof/>
          <w:color w:val="00B0F0"/>
          <w:sz w:val="24"/>
          <w:szCs w:val="24"/>
        </w:rPr>
        <w:t>l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ong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num = 0L;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String number = "";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A123DB">
        <w:rPr>
          <w:rFonts w:cstheme="minorHAnsi"/>
          <w:noProof/>
          <w:color w:val="00B0F0"/>
          <w:sz w:val="24"/>
          <w:szCs w:val="24"/>
        </w:rPr>
        <w:t>char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[] chars = in.toCharArray();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i = in.indexOf("under") + 5; i &lt; in.length(); i++)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char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c = chars[i];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(Character.isDigit(c)) {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while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(i &lt; in.length() &amp;&amp; Character.isDigit(c = chars[i++]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))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number += c;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>break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}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="003B6729"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(!number.isEmpty())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num = Long.parseLong(number);</w:t>
      </w:r>
    </w:p>
    <w:p w:rsidR="00B549B9" w:rsidRPr="00B549B9" w:rsidRDefault="003B672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>
        <w:rPr>
          <w:rFonts w:cstheme="minorHAnsi"/>
          <w:noProof/>
          <w:color w:val="775F55" w:themeColor="text2"/>
          <w:sz w:val="24"/>
          <w:szCs w:val="24"/>
        </w:rPr>
        <w:t>(num != 0)</w:t>
      </w:r>
      <w:r w:rsidR="00B549B9" w:rsidRPr="00B549B9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  <w:r w:rsidR="00B549B9" w:rsidRPr="003B6729">
        <w:rPr>
          <w:rFonts w:cstheme="minorHAnsi"/>
          <w:noProof/>
          <w:color w:val="0070C0"/>
          <w:sz w:val="24"/>
          <w:szCs w:val="24"/>
        </w:rPr>
        <w:t xml:space="preserve">for </w:t>
      </w:r>
      <w:r w:rsidR="00B549B9" w:rsidRPr="00B549B9">
        <w:rPr>
          <w:rFonts w:cstheme="minorHAnsi"/>
          <w:noProof/>
          <w:color w:val="775F55" w:themeColor="text2"/>
          <w:sz w:val="24"/>
          <w:szCs w:val="24"/>
        </w:rPr>
        <w:t>(Product p : result.toArra</w:t>
      </w:r>
      <w:r>
        <w:rPr>
          <w:rFonts w:cstheme="minorHAnsi"/>
          <w:noProof/>
          <w:color w:val="775F55" w:themeColor="text2"/>
          <w:sz w:val="24"/>
          <w:szCs w:val="24"/>
        </w:rPr>
        <w:t>y(new Product[result.size()]))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           </w:t>
      </w:r>
      <w:r w:rsidR="003B6729"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(p.price &gt; num)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result.remove(p);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return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result;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162C63">
        <w:rPr>
          <w:rFonts w:cstheme="minorHAnsi"/>
          <w:noProof/>
          <w:color w:val="D8B25C" w:themeColor="accent4"/>
          <w:sz w:val="24"/>
          <w:szCs w:val="24"/>
        </w:rPr>
        <w:t>static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ProductList getSimilarProducts(ProductList db, ProductList list, 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length)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ProductList similar = new ProductList(), ref = new ProductList(db);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float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prop[] = new </w:t>
      </w:r>
      <w:r w:rsidRPr="00A123DB">
        <w:rPr>
          <w:rFonts w:cstheme="minorHAnsi"/>
          <w:noProof/>
          <w:color w:val="00B0F0"/>
          <w:sz w:val="24"/>
          <w:szCs w:val="24"/>
        </w:rPr>
        <w:t>float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[Category.values().length];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RandomCollection&lt;Category&gt; collection = new RandomCollection&lt;&gt;();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Arrays.fill(prop, .1f);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(length == db.size())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Arrays.fill(prop, prop.length);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      </w:t>
      </w:r>
      <w:r w:rsidR="003B6729" w:rsidRPr="003B6729">
        <w:rPr>
          <w:rFonts w:cstheme="minorHAnsi"/>
          <w:noProof/>
          <w:color w:val="0070C0"/>
          <w:sz w:val="24"/>
          <w:szCs w:val="24"/>
        </w:rPr>
        <w:t xml:space="preserve">for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(Product p : list)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prop[p.category.ordinal()]++;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System.out.println("Frequency: " + Arrays.toString(prop));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for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</w:t>
      </w:r>
      <w:r w:rsidRPr="00A123DB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i = 0; i &lt; prop.length; i++)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prop[i] /= list.size();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collection.add(prop[i], Category.values()[i]);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System.out.println("Probability: " + Arrays.toString(prop));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ref.sortByCategory(false);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while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(!ref.isEmpty() &amp;&amp; similar.size() &lt; length)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Category c = collection.next();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 xml:space="preserve">         </w:t>
      </w:r>
      <w:r w:rsidR="003B6729" w:rsidRPr="003B6729">
        <w:rPr>
          <w:rFonts w:cstheme="minorHAnsi"/>
          <w:noProof/>
          <w:color w:val="0070C0"/>
          <w:sz w:val="24"/>
          <w:szCs w:val="24"/>
        </w:rPr>
        <w:t xml:space="preserve">for </w:t>
      </w:r>
      <w:r w:rsidR="003B6729">
        <w:rPr>
          <w:rFonts w:cstheme="minorHAnsi"/>
          <w:noProof/>
          <w:color w:val="775F55" w:themeColor="text2"/>
          <w:sz w:val="24"/>
          <w:szCs w:val="24"/>
        </w:rPr>
        <w:t>(Product p : ref)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if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(p.category == c) {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similar.add(p);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ref.remove(p);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    </w:t>
      </w:r>
      <w:r w:rsidRPr="003B6729">
        <w:rPr>
          <w:rFonts w:cstheme="minorHAnsi"/>
          <w:noProof/>
          <w:color w:val="0070C0"/>
          <w:sz w:val="24"/>
          <w:szCs w:val="24"/>
        </w:rPr>
        <w:t>break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549B9" w:rsidRPr="00B549B9" w:rsidRDefault="00B549B9" w:rsidP="003B672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        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}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3B6729">
        <w:rPr>
          <w:rFonts w:cstheme="minorHAnsi"/>
          <w:noProof/>
          <w:color w:val="0070C0"/>
          <w:sz w:val="24"/>
          <w:szCs w:val="24"/>
        </w:rPr>
        <w:t xml:space="preserve">return </w:t>
      </w:r>
      <w:r w:rsidRPr="00B549B9">
        <w:rPr>
          <w:rFonts w:cstheme="minorHAnsi"/>
          <w:noProof/>
          <w:color w:val="775F55" w:themeColor="text2"/>
          <w:sz w:val="24"/>
          <w:szCs w:val="24"/>
        </w:rPr>
        <w:t>similar;</w:t>
      </w:r>
    </w:p>
    <w:p w:rsidR="00B549B9" w:rsidRP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549B9" w:rsidRDefault="00B549B9" w:rsidP="00B549B9">
      <w:pPr>
        <w:rPr>
          <w:rFonts w:cstheme="minorHAnsi"/>
          <w:noProof/>
          <w:color w:val="775F55" w:themeColor="text2"/>
          <w:sz w:val="24"/>
          <w:szCs w:val="24"/>
        </w:rPr>
      </w:pPr>
      <w:r w:rsidRPr="00B549B9">
        <w:rPr>
          <w:rFonts w:cstheme="minorHAnsi"/>
          <w:noProof/>
          <w:color w:val="775F55" w:themeColor="text2"/>
          <w:sz w:val="24"/>
          <w:szCs w:val="24"/>
        </w:rPr>
        <w:t>}</w:t>
      </w:r>
    </w:p>
    <w:p w:rsidR="00104208" w:rsidRDefault="00104208" w:rsidP="00B549B9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D74BCB" w:rsidRPr="00104208" w:rsidRDefault="00D74BCB" w:rsidP="00B549B9">
      <w:pPr>
        <w:rPr>
          <w:rFonts w:asciiTheme="majorHAnsi" w:hAnsiTheme="majorHAnsi" w:cstheme="majorHAnsi"/>
          <w:noProof/>
          <w:color w:val="775F55" w:themeColor="text2"/>
          <w:sz w:val="32"/>
          <w:szCs w:val="32"/>
        </w:rPr>
      </w:pPr>
      <w:r w:rsidRPr="00104208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>Class Product</w:t>
      </w:r>
    </w:p>
    <w:p w:rsidR="00D74BCB" w:rsidRPr="00D74BCB" w:rsidRDefault="00D74BCB" w:rsidP="00B549B9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DD8047" w:themeColor="accent2"/>
          <w:sz w:val="24"/>
          <w:szCs w:val="24"/>
        </w:rPr>
        <w:t xml:space="preserve">package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product;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product.ProductList.Category;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162C63">
        <w:rPr>
          <w:rFonts w:cstheme="minorHAnsi"/>
          <w:noProof/>
          <w:color w:val="0070C0"/>
          <w:sz w:val="24"/>
          <w:szCs w:val="24"/>
        </w:rPr>
        <w:t xml:space="preserve">class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Product {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String name, description;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double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price;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Category category;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String image;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355D7E" w:themeColor="accent1" w:themeShade="80"/>
          <w:sz w:val="24"/>
          <w:szCs w:val="24"/>
        </w:rPr>
        <w:t xml:space="preserve">private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boolean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onfeatured;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</w:t>
      </w:r>
      <w:r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Product(String a, String b, double c, Category d) {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    name = a;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    description = b;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    price = c;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    category = d;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String getHtmlString() {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    return toString().replace("\n", "&lt;br&gt;").replace("%b", "&lt;strong&gt;").replace("%/b", "&lt;/strong&gt;").replace("%i", "&lt;i&gt;").replace("%/p ", "&lt;/i&gt;");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String toString() {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    return "%bName: " + name + (onfeatured ? "%/b" : "%/b\nDescription: " + description) + "\nCategory: " + category + "\n%i%bPrice: " + price + "%/b%i\n";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162C63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void </w:t>
      </w:r>
      <w:r w:rsidRPr="00D74BCB">
        <w:rPr>
          <w:rFonts w:cstheme="minorHAnsi"/>
          <w:noProof/>
          <w:color w:val="775F55" w:themeColor="text2"/>
          <w:sz w:val="24"/>
          <w:szCs w:val="24"/>
        </w:rPr>
        <w:t>onfeatured(boolean onfeatured) {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    this.onfeatured = onfeatured;</w:t>
      </w:r>
    </w:p>
    <w:p w:rsidR="00D74BCB" w:rsidRP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D74BCB" w:rsidRDefault="00D74BCB" w:rsidP="00D74BCB">
      <w:pPr>
        <w:rPr>
          <w:rFonts w:cstheme="minorHAnsi"/>
          <w:noProof/>
          <w:color w:val="775F55" w:themeColor="text2"/>
          <w:sz w:val="24"/>
          <w:szCs w:val="24"/>
        </w:rPr>
      </w:pPr>
      <w:r w:rsidRPr="00D74BCB">
        <w:rPr>
          <w:rFonts w:cstheme="minorHAnsi"/>
          <w:noProof/>
          <w:color w:val="775F55" w:themeColor="text2"/>
          <w:sz w:val="24"/>
          <w:szCs w:val="24"/>
        </w:rPr>
        <w:t>}</w:t>
      </w:r>
    </w:p>
    <w:p w:rsidR="005024C0" w:rsidRDefault="005024C0" w:rsidP="00D74BCB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5024C0" w:rsidRDefault="00B97887" w:rsidP="00D74BCB">
      <w:pPr>
        <w:rPr>
          <w:rFonts w:asciiTheme="majorHAnsi" w:hAnsiTheme="majorHAnsi" w:cstheme="majorHAnsi"/>
          <w:noProof/>
          <w:color w:val="775F55" w:themeColor="text2"/>
          <w:sz w:val="32"/>
          <w:szCs w:val="32"/>
        </w:rPr>
      </w:pPr>
      <w:r w:rsidRPr="005024C0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>Class ProductList</w:t>
      </w:r>
    </w:p>
    <w:p w:rsidR="00B97887" w:rsidRPr="00B97887" w:rsidRDefault="00B97887" w:rsidP="00D74BCB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package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0070C0"/>
          <w:sz w:val="24"/>
          <w:szCs w:val="24"/>
        </w:rPr>
        <w:t xml:space="preserve">import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java.util.</w:t>
      </w:r>
      <w:r>
        <w:rPr>
          <w:rFonts w:cstheme="minorHAnsi"/>
          <w:noProof/>
          <w:color w:val="775F55" w:themeColor="text2"/>
          <w:sz w:val="24"/>
          <w:szCs w:val="24"/>
        </w:rPr>
        <w:t>*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D8B25C" w:themeColor="accent4"/>
          <w:sz w:val="24"/>
          <w:szCs w:val="24"/>
        </w:rPr>
        <w:t>import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utilites.Utils;</w:t>
      </w:r>
    </w:p>
    <w:p w:rsid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class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ProductList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extends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Vector&lt;Product&gt;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ProductList()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</w:t>
      </w:r>
      <w:r w:rsidRPr="00B97887">
        <w:rPr>
          <w:rFonts w:cstheme="minorHAnsi"/>
          <w:noProof/>
          <w:color w:val="0070C0"/>
          <w:sz w:val="24"/>
          <w:szCs w:val="24"/>
        </w:rPr>
        <w:t>super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();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ProductList(ProductList list)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B97887">
        <w:rPr>
          <w:rFonts w:cstheme="minorHAnsi"/>
          <w:noProof/>
          <w:color w:val="0070C0"/>
          <w:sz w:val="24"/>
          <w:szCs w:val="24"/>
        </w:rPr>
        <w:t>super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(list);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ProductList filter(Category category)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return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Utils.filter(this, category);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enum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Category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B97887">
        <w:rPr>
          <w:rFonts w:cstheme="minorHAnsi"/>
          <w:noProof/>
          <w:color w:val="C00000"/>
          <w:sz w:val="24"/>
          <w:szCs w:val="24"/>
        </w:rPr>
        <w:t>Appliances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, </w:t>
      </w:r>
      <w:r w:rsidRPr="00B97887">
        <w:rPr>
          <w:rFonts w:cstheme="minorHAnsi"/>
          <w:noProof/>
          <w:color w:val="C00000"/>
          <w:sz w:val="24"/>
          <w:szCs w:val="24"/>
        </w:rPr>
        <w:t>Books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, </w:t>
      </w:r>
      <w:r w:rsidRPr="00B97887">
        <w:rPr>
          <w:rFonts w:cstheme="minorHAnsi"/>
          <w:noProof/>
          <w:color w:val="C00000"/>
          <w:sz w:val="24"/>
          <w:szCs w:val="24"/>
        </w:rPr>
        <w:t>Electronics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, </w:t>
      </w:r>
      <w:r w:rsidRPr="00B97887">
        <w:rPr>
          <w:rFonts w:cstheme="minorHAnsi"/>
          <w:noProof/>
          <w:color w:val="C00000"/>
          <w:sz w:val="24"/>
          <w:szCs w:val="24"/>
        </w:rPr>
        <w:t>Fashion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, </w:t>
      </w:r>
      <w:r w:rsidRPr="00B97887">
        <w:rPr>
          <w:rFonts w:cstheme="minorHAnsi"/>
          <w:noProof/>
          <w:color w:val="C00000"/>
          <w:sz w:val="24"/>
          <w:szCs w:val="24"/>
        </w:rPr>
        <w:t>Grocery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, </w:t>
      </w:r>
      <w:r w:rsidRPr="00B97887">
        <w:rPr>
          <w:rFonts w:cstheme="minorHAnsi"/>
          <w:noProof/>
          <w:color w:val="C00000"/>
          <w:sz w:val="24"/>
          <w:szCs w:val="24"/>
        </w:rPr>
        <w:t>Medicines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, </w:t>
      </w:r>
      <w:r w:rsidRPr="00B97887">
        <w:rPr>
          <w:rFonts w:cstheme="minorHAnsi"/>
          <w:noProof/>
          <w:color w:val="C00000"/>
          <w:sz w:val="24"/>
          <w:szCs w:val="24"/>
        </w:rPr>
        <w:t>Toys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D8B25C" w:themeColor="accent4"/>
          <w:sz w:val="24"/>
          <w:szCs w:val="24"/>
        </w:rPr>
        <w:t xml:space="preserve">static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ProductList getDatabase()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ProductList all = new ProductList();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Product("Google Pixel 2",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android smartphone by google",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61000, Category.Electronics));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Product("Schindler's List",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"Book about a greedy German businessman",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1000, Category.Books));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Product("Whirlpool Single Door Refrigerators",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SmartFridge with 3 star BEE energy rating",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10490, Category.Appliances));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Product("Voltas 1.4 Ton 3 Star Split AC",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split ac with Sleep mode and Turbo mode 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27990, Category.Appliances));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Product("HUL Pureit Advanced RO+UV 5-Litre Water Purifier",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"The Pureit purifier guarantees that you will get as safe as boiled water",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8399, Category.Appliances));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Product("Saffire Kids Twist Scooter",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"Children can get moving on the Saffire Twist Scooter and gain confidence with speed and balance",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1299, Category.Toys));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Product("Gencliq Flying Remote Control Helicopter",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"Suitable for children for the first time engage on RC helicopter",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800, Category.Toys));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Product("Google Home",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hands-free voice assistant which lets you play music, get sports scores, wheather &amp; more",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5999, Category.Electronics));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Product("Asus VivoBook Laptop 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powerful laptop with an Intel 7th Gen Processor, 8GB RAM, Nvidia GTX 1050 Ti &amp; a stunning 1080p display",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47999, Category.Electronics));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Product("Catcher in the Rye",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"The Catcher in the Rye is a 1951 novel by J. D. Salinger describing a story of a man undegoing treatment in a mental hospital",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499, Category.Books));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Product("FastTrack Men's Watch",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"High quality leather buckle with a black quartz dial",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2399, Category.Fashion));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Product("Cadbury Celebrations- Small Pack",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sweet gift for a sweet ocassion",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399, Category.Grocery));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Product("Miranda 600ml Pack of 50",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"Soft-Drink with no artificial flavour",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1199, Category.Grocery));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Product("Bandages-10x10cm",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"First aid medicinal bandages",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200, Category.Medicines));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Product("First Aid Travel Kit 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light &amp; compact first aid kit which consists of essentials supplies like bandages,cotton buds, sterile guaze, alcohol wipes etc",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999, Category.Medicines));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Product("LG OLED 4K TV",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wifi enabled smart TV with 60 Hz refresh rate &amp; an incredible sound system",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89499, Category.Electronics));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Product("Sandisk 16GB Pendrive",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"Portable &amp; a high speed storage device",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349, Category.Electronics));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Product("Sennheiser HD 180 Over-Ear Headphones (Black)",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"Over the head earphones with superior sound quality",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990, Category.Electronics));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Product("HP DeskJet Ink Advantage 2135 All-in-One Printer",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"Copy, scan &amp; print through a single compact device",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4790, Category.Electronics));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Product("iPad Mini 2 Tablet",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"The smallest &amp; the fastest tablet with a powerful A8X chip &amp; touch-ID",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34990, Category.Electronics));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Product("Core Python Programming",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"The complete reference for Python",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599, Category.Books));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Product("Da-Vinci Code",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book about a mysterious &amp; a bizzare murder",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599, Category.Books));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Product("The Power Of Sub-Conscious Mind",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"This book provides a complete guide for controlling the superior mind",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399, Category.Books));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Product("To Kill a Mockingbird",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"An all-time best seller about growing up in extraordinary circumstances",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699, Category.Books));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Product("The Martian",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fiction based novel about an astronaut",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449, Category.Books));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Product("Philips Coffee Maker",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budget coffee brewer",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            849, Category.Appliances));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Product("Godrej Fully Automatic Washing Machine",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"Top load easy to use washing machine",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14449, Category.Appliances));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Product("Bajaj 1000 Watt Iron",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plug &amp; play appliance",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1449, Category.Appliances));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Product("LG Microwave",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"A microwave with 30 liters of capacity &amp; upto 20 auto cooking options",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6449, Category.Appliances));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all.add(</w:t>
      </w:r>
      <w:r w:rsidRPr="00F348E7">
        <w:rPr>
          <w:rFonts w:cstheme="minorHAnsi"/>
          <w:noProof/>
          <w:color w:val="0070C0"/>
          <w:sz w:val="24"/>
          <w:szCs w:val="24"/>
        </w:rPr>
        <w:t xml:space="preserve">new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Product("Solimo Permium Almonds 500gm",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"High Quality Dry Fruits",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        449, Category.Appliances));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all.shuffle();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return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all;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void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sortByName(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boolean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dec)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Utils.sort(</w:t>
      </w:r>
      <w:r w:rsidRPr="00F348E7">
        <w:rPr>
          <w:rFonts w:cstheme="minorHAnsi"/>
          <w:noProof/>
          <w:color w:val="0070C0"/>
          <w:sz w:val="24"/>
          <w:szCs w:val="24"/>
        </w:rPr>
        <w:t>this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, Utils.NAME_MODE, dec);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void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sortByPrice(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boolean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dec)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Utils.sort(</w:t>
      </w:r>
      <w:r w:rsidRPr="00F348E7">
        <w:rPr>
          <w:rFonts w:cstheme="minorHAnsi"/>
          <w:noProof/>
          <w:color w:val="0070C0"/>
          <w:sz w:val="24"/>
          <w:szCs w:val="24"/>
        </w:rPr>
        <w:t>this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, Utils.PRICE_MODE, dec);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void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sortByCategory(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boolean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dec)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Utils.sort(</w:t>
      </w:r>
      <w:r w:rsidRPr="00F348E7">
        <w:rPr>
          <w:rFonts w:cstheme="minorHAnsi"/>
          <w:noProof/>
          <w:color w:val="0070C0"/>
          <w:sz w:val="24"/>
          <w:szCs w:val="24"/>
        </w:rPr>
        <w:t>this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, Utils.CAT_MODE, dec);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ProductList getSimilar(ProductList list, </w:t>
      </w:r>
      <w:r w:rsidRPr="00F348E7">
        <w:rPr>
          <w:rFonts w:cstheme="minorHAnsi"/>
          <w:noProof/>
          <w:color w:val="00B0F0"/>
          <w:sz w:val="24"/>
          <w:szCs w:val="24"/>
        </w:rPr>
        <w:t xml:space="preserve">int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length)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return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Utils.getSimilarProducts(</w:t>
      </w:r>
      <w:r w:rsidRPr="00F348E7">
        <w:rPr>
          <w:rFonts w:cstheme="minorHAnsi"/>
          <w:noProof/>
          <w:color w:val="0070C0"/>
          <w:sz w:val="24"/>
          <w:szCs w:val="24"/>
        </w:rPr>
        <w:t>this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, list, length);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5024C0" w:rsidP="005024C0">
      <w:pPr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lastRenderedPageBreak/>
        <w:t xml:space="preserve">    </w:t>
      </w:r>
      <w:r w:rsidR="00B97887"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="00B97887" w:rsidRPr="00B97887">
        <w:rPr>
          <w:rFonts w:cstheme="minorHAnsi"/>
          <w:noProof/>
          <w:color w:val="775F55" w:themeColor="text2"/>
          <w:sz w:val="24"/>
          <w:szCs w:val="24"/>
        </w:rPr>
        <w:t>ProductList search(String s)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return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Utils.search(</w:t>
      </w:r>
      <w:r w:rsidRPr="00F348E7">
        <w:rPr>
          <w:rFonts w:cstheme="minorHAnsi"/>
          <w:noProof/>
          <w:color w:val="0070C0"/>
          <w:sz w:val="24"/>
          <w:szCs w:val="24"/>
        </w:rPr>
        <w:t>this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, s);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void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shuffle()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Collections.shuffle(</w:t>
      </w:r>
      <w:r w:rsidRPr="00F348E7">
        <w:rPr>
          <w:rFonts w:cstheme="minorHAnsi"/>
          <w:noProof/>
          <w:color w:val="0070C0"/>
          <w:sz w:val="24"/>
          <w:szCs w:val="24"/>
        </w:rPr>
        <w:t>this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</w:t>
      </w:r>
      <w:r w:rsidRPr="00B97887">
        <w:rPr>
          <w:rFonts w:cstheme="minorHAnsi"/>
          <w:noProof/>
          <w:color w:val="DD8047" w:themeColor="accent2"/>
          <w:sz w:val="24"/>
          <w:szCs w:val="24"/>
        </w:rPr>
        <w:t xml:space="preserve">public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void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swap(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int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a, </w:t>
      </w:r>
      <w:r w:rsidRPr="00B97887">
        <w:rPr>
          <w:rFonts w:cstheme="minorHAnsi"/>
          <w:noProof/>
          <w:color w:val="0070C0"/>
          <w:sz w:val="24"/>
          <w:szCs w:val="24"/>
        </w:rPr>
        <w:t xml:space="preserve">int </w:t>
      </w:r>
      <w:r w:rsidRPr="00B97887">
        <w:rPr>
          <w:rFonts w:cstheme="minorHAnsi"/>
          <w:noProof/>
          <w:color w:val="775F55" w:themeColor="text2"/>
          <w:sz w:val="24"/>
          <w:szCs w:val="24"/>
        </w:rPr>
        <w:t>b) {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Product pa = get(a), pb = get(b);</w:t>
      </w:r>
    </w:p>
    <w:p w:rsidR="00B97887" w:rsidRPr="00B97887" w:rsidRDefault="00B97887" w:rsidP="005024C0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remove(pa); remove(pb);</w:t>
      </w:r>
    </w:p>
    <w:p w:rsidR="00B97887" w:rsidRPr="00B97887" w:rsidRDefault="00B97887" w:rsidP="005024C0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    add(a, pb); add(b, pa);</w:t>
      </w:r>
    </w:p>
    <w:p w:rsidR="00B97887" w:rsidRPr="00B97887" w:rsidRDefault="00B97887" w:rsidP="00B97887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 xml:space="preserve">    }</w:t>
      </w:r>
    </w:p>
    <w:p w:rsidR="00B707F4" w:rsidRDefault="00B97887" w:rsidP="005024C0">
      <w:pPr>
        <w:rPr>
          <w:rFonts w:cstheme="minorHAnsi"/>
          <w:noProof/>
          <w:color w:val="775F55" w:themeColor="text2"/>
          <w:sz w:val="24"/>
          <w:szCs w:val="24"/>
        </w:rPr>
      </w:pPr>
      <w:r w:rsidRPr="00B97887">
        <w:rPr>
          <w:rFonts w:cstheme="minorHAnsi"/>
          <w:noProof/>
          <w:color w:val="775F55" w:themeColor="text2"/>
          <w:sz w:val="24"/>
          <w:szCs w:val="24"/>
        </w:rPr>
        <w:t>}</w:t>
      </w:r>
    </w:p>
    <w:p w:rsidR="005024C0" w:rsidRDefault="005024C0" w:rsidP="005024C0">
      <w:pPr>
        <w:rPr>
          <w:rFonts w:cstheme="minorHAnsi"/>
          <w:noProof/>
          <w:color w:val="775F55" w:themeColor="text2"/>
          <w:sz w:val="24"/>
          <w:szCs w:val="24"/>
        </w:rPr>
      </w:pPr>
    </w:p>
    <w:p w:rsidR="005024C0" w:rsidRPr="005024C0" w:rsidRDefault="005024C0" w:rsidP="005024C0">
      <w:pPr>
        <w:ind w:left="0"/>
        <w:rPr>
          <w:rFonts w:asciiTheme="majorHAnsi" w:hAnsiTheme="majorHAnsi" w:cstheme="majorHAnsi"/>
          <w:noProof/>
          <w:color w:val="775F55" w:themeColor="text2"/>
          <w:sz w:val="32"/>
          <w:szCs w:val="32"/>
        </w:rPr>
      </w:pPr>
      <w:r w:rsidRPr="005024C0">
        <w:rPr>
          <w:rFonts w:asciiTheme="majorHAnsi" w:hAnsiTheme="majorHAnsi" w:cstheme="majorHAnsi"/>
          <w:noProof/>
          <w:color w:val="775F55" w:themeColor="text2"/>
          <w:sz w:val="32"/>
          <w:szCs w:val="32"/>
        </w:rPr>
        <w:t>Output:</w:t>
      </w:r>
    </w:p>
    <w:p w:rsidR="00D6018C" w:rsidRDefault="00D6018C" w:rsidP="00A616EB">
      <w:pPr>
        <w:jc w:val="center"/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drawing>
          <wp:inline distT="0" distB="0" distL="0" distR="0">
            <wp:extent cx="6551833" cy="3683587"/>
            <wp:effectExtent l="133350" t="114300" r="135255" b="107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1068" cy="3705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018C" w:rsidRDefault="00D6018C" w:rsidP="00D6018C">
      <w:pPr>
        <w:jc w:val="center"/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lastRenderedPageBreak/>
        <w:drawing>
          <wp:inline distT="0" distB="0" distL="0" distR="0">
            <wp:extent cx="4526312" cy="2544792"/>
            <wp:effectExtent l="114300" t="95250" r="121920" b="1035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585" cy="2565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018C" w:rsidRPr="00B97887" w:rsidRDefault="00D6018C" w:rsidP="00D6018C">
      <w:pPr>
        <w:jc w:val="center"/>
        <w:rPr>
          <w:rFonts w:cstheme="minorHAnsi"/>
          <w:noProof/>
          <w:color w:val="775F55" w:themeColor="text2"/>
          <w:sz w:val="24"/>
          <w:szCs w:val="24"/>
        </w:rPr>
      </w:pPr>
      <w:r>
        <w:rPr>
          <w:rFonts w:cstheme="minorHAnsi"/>
          <w:noProof/>
          <w:color w:val="775F55" w:themeColor="text2"/>
          <w:sz w:val="24"/>
          <w:szCs w:val="24"/>
        </w:rPr>
        <w:drawing>
          <wp:inline distT="0" distB="0" distL="0" distR="0">
            <wp:extent cx="4526311" cy="2544793"/>
            <wp:effectExtent l="114300" t="95250" r="121920" b="1035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903" cy="2588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775F55" w:themeColor="text2"/>
          <w:sz w:val="24"/>
          <w:szCs w:val="24"/>
        </w:rPr>
        <w:drawing>
          <wp:inline distT="0" distB="0" distL="0" distR="0">
            <wp:extent cx="4510969" cy="2536166"/>
            <wp:effectExtent l="114300" t="95250" r="118745" b="933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202" cy="2557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616EB">
        <w:rPr>
          <w:rFonts w:cstheme="minorHAnsi"/>
          <w:noProof/>
          <w:color w:val="775F55" w:themeColor="text2"/>
          <w:sz w:val="24"/>
          <w:szCs w:val="24"/>
        </w:rPr>
        <w:lastRenderedPageBreak/>
        <w:drawing>
          <wp:inline distT="0" distB="0" distL="0" distR="0">
            <wp:extent cx="6573329" cy="3695671"/>
            <wp:effectExtent l="133350" t="114300" r="132715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2182" cy="370627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775F55" w:themeColor="text2"/>
          <w:sz w:val="24"/>
          <w:szCs w:val="24"/>
        </w:rPr>
        <w:drawing>
          <wp:inline distT="0" distB="0" distL="0" distR="0">
            <wp:extent cx="6613016" cy="3717985"/>
            <wp:effectExtent l="133350" t="114300" r="130810" b="1111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8723" cy="37380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D6018C" w:rsidRPr="00B97887" w:rsidSect="00172078">
      <w:type w:val="continuous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1F53" w:rsidRDefault="00201F53">
      <w:r>
        <w:separator/>
      </w:r>
    </w:p>
    <w:p w:rsidR="00201F53" w:rsidRDefault="00201F53"/>
  </w:endnote>
  <w:endnote w:type="continuationSeparator" w:id="0">
    <w:p w:rsidR="00201F53" w:rsidRDefault="00201F53">
      <w:r>
        <w:continuationSeparator/>
      </w:r>
    </w:p>
    <w:p w:rsidR="00201F53" w:rsidRDefault="00201F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49B9" w:rsidRDefault="00B549B9" w:rsidP="00772C18">
    <w:pPr>
      <w:ind w:left="0"/>
    </w:pPr>
  </w:p>
  <w:tbl>
    <w:tblPr>
      <w:tblW w:w="75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"/>
    </w:tblPr>
    <w:tblGrid>
      <w:gridCol w:w="1620"/>
    </w:tblGrid>
    <w:tr w:rsidR="00B549B9" w:rsidTr="00772C18">
      <w:tc>
        <w:tcPr>
          <w:tcW w:w="5000" w:type="pct"/>
        </w:tcPr>
        <w:p w:rsidR="00B549B9" w:rsidRDefault="00B549B9" w:rsidP="00772C18">
          <w:pPr>
            <w:pStyle w:val="Footer"/>
            <w:ind w:left="0"/>
          </w:pPr>
        </w:p>
      </w:tc>
    </w:tr>
  </w:tbl>
  <w:p w:rsidR="00B549B9" w:rsidRDefault="00B549B9" w:rsidP="00772C18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1F53" w:rsidRDefault="00201F53">
      <w:r>
        <w:separator/>
      </w:r>
    </w:p>
    <w:p w:rsidR="00201F53" w:rsidRDefault="00201F53"/>
  </w:footnote>
  <w:footnote w:type="continuationSeparator" w:id="0">
    <w:p w:rsidR="00201F53" w:rsidRDefault="00201F53">
      <w:r>
        <w:continuationSeparator/>
      </w:r>
    </w:p>
    <w:p w:rsidR="00201F53" w:rsidRDefault="00201F5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49B9" w:rsidRDefault="00B549B9" w:rsidP="00772C1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C18"/>
    <w:rsid w:val="00104208"/>
    <w:rsid w:val="00162C63"/>
    <w:rsid w:val="00172078"/>
    <w:rsid w:val="001D0025"/>
    <w:rsid w:val="00201F53"/>
    <w:rsid w:val="00292064"/>
    <w:rsid w:val="0032155F"/>
    <w:rsid w:val="00393155"/>
    <w:rsid w:val="003B6729"/>
    <w:rsid w:val="004759F4"/>
    <w:rsid w:val="004B1A78"/>
    <w:rsid w:val="005024C0"/>
    <w:rsid w:val="00772C18"/>
    <w:rsid w:val="00A123DB"/>
    <w:rsid w:val="00A616EB"/>
    <w:rsid w:val="00B449C7"/>
    <w:rsid w:val="00B549B9"/>
    <w:rsid w:val="00B707F4"/>
    <w:rsid w:val="00B97887"/>
    <w:rsid w:val="00D04B41"/>
    <w:rsid w:val="00D6018C"/>
    <w:rsid w:val="00D74BCB"/>
    <w:rsid w:val="00F3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5D668A"/>
  <w15:chartTrackingRefBased/>
  <w15:docId w15:val="{D7B40DDF-F60C-46B6-8422-93AC3EF4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80865A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aps/>
      <w:color w:val="80865A" w:themeColor="accent3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/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pPr>
      <w:spacing w:after="1440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styleId="ListTable6Colorful-Accent2">
    <w:name w:val="List Table 6 Colorful Accent 2"/>
    <w:basedOn w:val="Table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2"/>
      </w:numPr>
    </w:pPr>
  </w:style>
  <w:style w:type="character" w:styleId="LineNumber">
    <w:name w:val="line number"/>
    <w:basedOn w:val="DefaultParagraphFont"/>
    <w:uiPriority w:val="99"/>
    <w:semiHidden/>
    <w:unhideWhenUsed/>
    <w:rsid w:val="00B449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nav\AppData\Roaming\Microsoft\Templates\Project%20communication%20plan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1F29840-ED91-4B8B-89A3-204E03A550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plan.dotx</Template>
  <TotalTime>133</TotalTime>
  <Pages>36</Pages>
  <Words>6582</Words>
  <Characters>37519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Communication Plan</vt:lpstr>
    </vt:vector>
  </TitlesOfParts>
  <Company/>
  <LinksUpToDate>false</LinksUpToDate>
  <CharactersWithSpaces>44013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Communication Plan</dc:title>
  <dc:creator>Pranav Raut</dc:creator>
  <cp:keywords/>
  <cp:lastModifiedBy>Pranav Raut</cp:lastModifiedBy>
  <cp:revision>9</cp:revision>
  <dcterms:created xsi:type="dcterms:W3CDTF">2017-10-31T18:08:00Z</dcterms:created>
  <dcterms:modified xsi:type="dcterms:W3CDTF">2017-10-31T20:33:00Z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TC039920449991</vt:lpwstr>
  </property>
</Properties>
</file>